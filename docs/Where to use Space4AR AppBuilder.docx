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F85" w:rsidRPr="00EC3391" w:rsidRDefault="008E7F85">
      <w:pPr>
        <w:pStyle w:val="Title"/>
        <w:tabs>
          <w:tab w:val="left" w:pos="4253"/>
        </w:tabs>
        <w:rPr>
          <w:rFonts w:ascii="맑은 고딕" w:eastAsia="맑은 고딕" w:hAnsi="맑은 고딕"/>
          <w:lang w:eastAsia="ko-KR"/>
        </w:rPr>
      </w:pPr>
      <w:r w:rsidRPr="00EC3391">
        <w:rPr>
          <w:rFonts w:ascii="맑은 고딕" w:eastAsia="맑은 고딕" w:hAnsi="맑은 고딕"/>
        </w:rPr>
        <w:fldChar w:fldCharType="begin"/>
      </w:r>
      <w:r w:rsidRPr="00EC3391">
        <w:rPr>
          <w:rFonts w:ascii="맑은 고딕" w:eastAsia="맑은 고딕" w:hAnsi="맑은 고딕"/>
          <w:lang w:eastAsia="ko-KR"/>
        </w:rPr>
        <w:instrText xml:space="preserve"> SUBJECT  \* MERGEFORMAT </w:instrText>
      </w:r>
      <w:r w:rsidRPr="00EC3391">
        <w:rPr>
          <w:rFonts w:ascii="맑은 고딕" w:eastAsia="맑은 고딕" w:hAnsi="맑은 고딕"/>
        </w:rPr>
        <w:fldChar w:fldCharType="separate"/>
      </w:r>
      <w:r w:rsidR="008A69B0" w:rsidRPr="00EC3391">
        <w:rPr>
          <w:rFonts w:ascii="맑은 고딕" w:eastAsia="맑은 고딕" w:hAnsi="맑은 고딕" w:hint="eastAsia"/>
          <w:lang w:eastAsia="ko-KR"/>
        </w:rPr>
        <w:t>&lt;</w:t>
      </w:r>
      <w:r w:rsidR="00AB5EC5" w:rsidRPr="00EC3391">
        <w:rPr>
          <w:rFonts w:ascii="맑은 고딕" w:eastAsia="맑은 고딕" w:hAnsi="맑은 고딕"/>
          <w:lang w:eastAsia="ko-KR"/>
        </w:rPr>
        <w:t>Space4AR</w:t>
      </w:r>
      <w:r w:rsidR="00AB5EC5" w:rsidRPr="00EC3391">
        <w:rPr>
          <w:rFonts w:ascii="맑은 고딕" w:eastAsia="맑은 고딕" w:hAnsi="맑은 고딕" w:hint="eastAsia"/>
          <w:lang w:eastAsia="ko-KR"/>
        </w:rPr>
        <w:t xml:space="preserve"> </w:t>
      </w:r>
      <w:r w:rsidR="002158CA" w:rsidRPr="00EC3391">
        <w:rPr>
          <w:rFonts w:ascii="맑은 고딕" w:eastAsia="맑은 고딕" w:hAnsi="맑은 고딕" w:hint="eastAsia"/>
          <w:lang w:eastAsia="ko-KR"/>
        </w:rPr>
        <w:t>앱빌더</w:t>
      </w:r>
      <w:r w:rsidR="008A69B0" w:rsidRPr="00EC3391">
        <w:rPr>
          <w:rFonts w:ascii="맑은 고딕" w:eastAsia="맑은 고딕" w:hAnsi="맑은 고딕" w:hint="eastAsia"/>
          <w:lang w:eastAsia="ko-KR"/>
        </w:rPr>
        <w:t>&gt;</w:t>
      </w:r>
      <w:r w:rsidRPr="00EC3391">
        <w:rPr>
          <w:rFonts w:ascii="맑은 고딕" w:eastAsia="맑은 고딕" w:hAnsi="맑은 고딕"/>
        </w:rPr>
        <w:fldChar w:fldCharType="end"/>
      </w:r>
    </w:p>
    <w:p w:rsidR="004B1607" w:rsidRPr="00EC3391" w:rsidRDefault="004B1607" w:rsidP="004B1607">
      <w:pPr>
        <w:rPr>
          <w:rFonts w:ascii="맑은 고딕" w:eastAsia="맑은 고딕" w:hAnsi="맑은 고딕"/>
          <w:lang w:eastAsia="ko-KR"/>
        </w:rPr>
      </w:pPr>
    </w:p>
    <w:p w:rsidR="008E7F85" w:rsidRPr="00EC3391" w:rsidRDefault="008E7F85">
      <w:pPr>
        <w:pStyle w:val="Title"/>
        <w:tabs>
          <w:tab w:val="left" w:pos="3969"/>
        </w:tabs>
        <w:rPr>
          <w:rFonts w:ascii="맑은 고딕" w:eastAsia="맑은 고딕" w:hAnsi="맑은 고딕"/>
          <w:lang w:eastAsia="ko-KR"/>
        </w:rPr>
      </w:pPr>
      <w:r w:rsidRPr="00EC3391">
        <w:rPr>
          <w:rFonts w:ascii="맑은 고딕" w:eastAsia="맑은 고딕" w:hAnsi="맑은 고딕"/>
        </w:rPr>
        <w:fldChar w:fldCharType="begin"/>
      </w:r>
      <w:r w:rsidRPr="00EC3391">
        <w:rPr>
          <w:rFonts w:ascii="맑은 고딕" w:eastAsia="맑은 고딕" w:hAnsi="맑은 고딕"/>
          <w:lang w:eastAsia="ko-KR"/>
        </w:rPr>
        <w:instrText xml:space="preserve"> TITLE  \* MERGEFORMAT </w:instrText>
      </w:r>
      <w:r w:rsidRPr="00EC3391">
        <w:rPr>
          <w:rFonts w:ascii="맑은 고딕" w:eastAsia="맑은 고딕" w:hAnsi="맑은 고딕"/>
        </w:rPr>
        <w:fldChar w:fldCharType="separate"/>
      </w:r>
      <w:r w:rsidR="00873028" w:rsidRPr="00EC3391">
        <w:rPr>
          <w:rFonts w:ascii="맑은 고딕" w:eastAsia="맑은 고딕" w:hAnsi="맑은 고딕" w:cs="맑은 고딕" w:hint="eastAsia"/>
          <w:lang w:eastAsia="ko-KR"/>
        </w:rPr>
        <w:t>응용방법제안서</w:t>
      </w:r>
      <w:r w:rsidRPr="00EC3391">
        <w:rPr>
          <w:rFonts w:ascii="맑은 고딕" w:eastAsia="맑은 고딕" w:hAnsi="맑은 고딕"/>
        </w:rPr>
        <w:fldChar w:fldCharType="end"/>
      </w:r>
    </w:p>
    <w:p w:rsidR="008E7F85" w:rsidRPr="00EC3391" w:rsidRDefault="008E7F85">
      <w:pPr>
        <w:jc w:val="center"/>
        <w:rPr>
          <w:rFonts w:ascii="맑은 고딕" w:eastAsia="맑은 고딕" w:hAnsi="맑은 고딕"/>
          <w:sz w:val="32"/>
          <w:lang w:eastAsia="ko-KR"/>
        </w:rPr>
      </w:pPr>
    </w:p>
    <w:p w:rsidR="008E7F85" w:rsidRPr="00EC3391" w:rsidRDefault="008E7F85">
      <w:pPr>
        <w:pStyle w:val="Title"/>
        <w:rPr>
          <w:rFonts w:ascii="맑은 고딕" w:eastAsia="맑은 고딕" w:hAnsi="맑은 고딕"/>
          <w:sz w:val="28"/>
          <w:lang w:eastAsia="ko-KR"/>
        </w:rPr>
      </w:pPr>
      <w:r w:rsidRPr="00EC3391">
        <w:rPr>
          <w:rFonts w:ascii="맑은 고딕" w:eastAsia="맑은 고딕" w:hAnsi="맑은 고딕"/>
          <w:sz w:val="28"/>
          <w:lang w:eastAsia="zh-TW"/>
        </w:rPr>
        <w:fldChar w:fldCharType="begin"/>
      </w:r>
      <w:r w:rsidRPr="00EC3391">
        <w:rPr>
          <w:rFonts w:ascii="맑은 고딕" w:eastAsia="맑은 고딕" w:hAnsi="맑은 고딕"/>
          <w:sz w:val="28"/>
          <w:lang w:eastAsia="ko-KR"/>
        </w:rPr>
        <w:instrText xml:space="preserve"> COMMENTS  \* MERGEFORMAT </w:instrText>
      </w:r>
      <w:r w:rsidRPr="00EC3391">
        <w:rPr>
          <w:rFonts w:ascii="맑은 고딕" w:eastAsia="맑은 고딕" w:hAnsi="맑은 고딕"/>
          <w:sz w:val="28"/>
          <w:lang w:eastAsia="zh-TW"/>
        </w:rPr>
        <w:fldChar w:fldCharType="separate"/>
      </w:r>
      <w:r w:rsidR="00585254" w:rsidRPr="00EC3391">
        <w:rPr>
          <w:rFonts w:ascii="맑은 고딕" w:eastAsia="맑은 고딕" w:hAnsi="맑은 고딕" w:cs="맑은 고딕" w:hint="eastAsia"/>
          <w:sz w:val="28"/>
          <w:lang w:eastAsia="ko-KR"/>
        </w:rPr>
        <w:t>버</w:t>
      </w:r>
      <w:r w:rsidR="002158CA" w:rsidRPr="00EC3391">
        <w:rPr>
          <w:rFonts w:ascii="맑은 고딕" w:eastAsia="맑은 고딕" w:hAnsi="맑은 고딕" w:cs="맑은 고딕" w:hint="eastAsia"/>
          <w:sz w:val="28"/>
          <w:lang w:eastAsia="ko-KR"/>
        </w:rPr>
        <w:t>전</w:t>
      </w:r>
      <w:r w:rsidR="008A69B0" w:rsidRPr="00EC3391">
        <w:rPr>
          <w:rFonts w:ascii="맑은 고딕" w:eastAsia="맑은 고딕" w:hAnsi="맑은 고딕" w:hint="eastAsia"/>
          <w:sz w:val="28"/>
          <w:lang w:eastAsia="ko-KR"/>
        </w:rPr>
        <w:t>:      &lt;</w:t>
      </w:r>
      <w:r w:rsidR="002158CA" w:rsidRPr="00EC3391">
        <w:rPr>
          <w:rFonts w:ascii="맑은 고딕" w:eastAsia="맑은 고딕" w:hAnsi="맑은 고딕"/>
          <w:sz w:val="28"/>
          <w:lang w:eastAsia="ko-KR"/>
        </w:rPr>
        <w:t>1</w:t>
      </w:r>
      <w:r w:rsidR="008A69B0" w:rsidRPr="00EC3391">
        <w:rPr>
          <w:rFonts w:ascii="맑은 고딕" w:eastAsia="맑은 고딕" w:hAnsi="맑은 고딕" w:hint="eastAsia"/>
          <w:sz w:val="28"/>
          <w:lang w:eastAsia="ko-KR"/>
        </w:rPr>
        <w:t>.</w:t>
      </w:r>
      <w:r w:rsidR="002158CA" w:rsidRPr="00EC3391">
        <w:rPr>
          <w:rFonts w:ascii="맑은 고딕" w:eastAsia="맑은 고딕" w:hAnsi="맑은 고딕"/>
          <w:sz w:val="28"/>
          <w:lang w:eastAsia="ko-KR"/>
        </w:rPr>
        <w:t>0</w:t>
      </w:r>
      <w:r w:rsidR="008A69B0" w:rsidRPr="00EC3391">
        <w:rPr>
          <w:rFonts w:ascii="맑은 고딕" w:eastAsia="맑은 고딕" w:hAnsi="맑은 고딕" w:hint="eastAsia"/>
          <w:sz w:val="28"/>
          <w:lang w:eastAsia="ko-KR"/>
        </w:rPr>
        <w:t>&gt;</w:t>
      </w:r>
      <w:r w:rsidRPr="00EC3391">
        <w:rPr>
          <w:rFonts w:ascii="맑은 고딕" w:eastAsia="맑은 고딕" w:hAnsi="맑은 고딕"/>
          <w:sz w:val="28"/>
          <w:lang w:eastAsia="zh-TW"/>
        </w:rPr>
        <w:fldChar w:fldCharType="end"/>
      </w:r>
    </w:p>
    <w:p w:rsidR="008E7F85" w:rsidRPr="00EC3391" w:rsidRDefault="008E7F85">
      <w:pPr>
        <w:pStyle w:val="Title"/>
        <w:rPr>
          <w:rFonts w:ascii="맑은 고딕" w:eastAsia="맑은 고딕" w:hAnsi="맑은 고딕"/>
          <w:sz w:val="28"/>
          <w:lang w:eastAsia="ko-KR"/>
        </w:rPr>
      </w:pPr>
    </w:p>
    <w:p w:rsidR="008E7F85" w:rsidRPr="00EC3391" w:rsidRDefault="008E7F85">
      <w:pPr>
        <w:pStyle w:val="Header"/>
        <w:tabs>
          <w:tab w:val="clear" w:pos="4320"/>
          <w:tab w:val="clear" w:pos="8640"/>
        </w:tabs>
        <w:rPr>
          <w:rFonts w:ascii="맑은 고딕" w:eastAsia="맑은 고딕" w:hAnsi="맑은 고딕"/>
          <w:lang w:eastAsia="ko-KR"/>
        </w:rPr>
      </w:pPr>
    </w:p>
    <w:p w:rsidR="00E63DFD" w:rsidRPr="00EC3391" w:rsidRDefault="00E63DFD" w:rsidP="00E63DFD">
      <w:pPr>
        <w:rPr>
          <w:rFonts w:ascii="맑은 고딕" w:eastAsia="맑은 고딕" w:hAnsi="맑은 고딕"/>
          <w:lang w:eastAsia="ko-KR"/>
        </w:rPr>
      </w:pPr>
    </w:p>
    <w:p w:rsidR="00E63DFD" w:rsidRPr="00EC3391" w:rsidRDefault="00E63DFD" w:rsidP="00E63DFD">
      <w:pPr>
        <w:rPr>
          <w:rFonts w:ascii="맑은 고딕" w:eastAsia="맑은 고딕" w:hAnsi="맑은 고딕"/>
          <w:lang w:eastAsia="ko-KR"/>
        </w:rPr>
      </w:pPr>
    </w:p>
    <w:p w:rsidR="00E63DFD" w:rsidRPr="00EC3391" w:rsidRDefault="00E63DFD" w:rsidP="00E63DFD">
      <w:pPr>
        <w:rPr>
          <w:rFonts w:ascii="맑은 고딕" w:eastAsia="맑은 고딕" w:hAnsi="맑은 고딕"/>
          <w:lang w:eastAsia="ko-KR"/>
        </w:rPr>
      </w:pPr>
    </w:p>
    <w:p w:rsidR="00E63DFD" w:rsidRPr="00EC3391" w:rsidRDefault="00E63DFD" w:rsidP="00E63DFD">
      <w:pPr>
        <w:rPr>
          <w:rFonts w:ascii="맑은 고딕" w:eastAsia="맑은 고딕" w:hAnsi="맑은 고딕"/>
          <w:lang w:eastAsia="ko-KR"/>
        </w:rPr>
      </w:pPr>
    </w:p>
    <w:p w:rsidR="00E63DFD" w:rsidRPr="00EC3391" w:rsidRDefault="00E63DFD" w:rsidP="00E63DFD">
      <w:pPr>
        <w:rPr>
          <w:rFonts w:ascii="맑은 고딕" w:eastAsia="맑은 고딕" w:hAnsi="맑은 고딕"/>
          <w:lang w:eastAsia="ko-KR"/>
        </w:rPr>
      </w:pPr>
    </w:p>
    <w:p w:rsidR="00E63DFD" w:rsidRPr="00EC3391" w:rsidRDefault="00E63DFD" w:rsidP="00E63DFD">
      <w:pPr>
        <w:pStyle w:val="a"/>
        <w:rPr>
          <w:rFonts w:ascii="맑은 고딕" w:eastAsia="맑은 고딕" w:hAnsi="맑은 고딕"/>
        </w:rPr>
      </w:pPr>
    </w:p>
    <w:p w:rsidR="00E63DFD" w:rsidRPr="00EC3391" w:rsidRDefault="00E63DFD" w:rsidP="00E63DFD">
      <w:pPr>
        <w:pStyle w:val="a"/>
        <w:rPr>
          <w:rFonts w:ascii="맑은 고딕" w:eastAsia="맑은 고딕" w:hAnsi="맑은 고딕"/>
        </w:rPr>
      </w:pPr>
    </w:p>
    <w:p w:rsidR="00D51468" w:rsidRPr="00EC3391" w:rsidRDefault="00D51468" w:rsidP="00E63DFD">
      <w:pPr>
        <w:pStyle w:val="a"/>
        <w:rPr>
          <w:rFonts w:ascii="맑은 고딕" w:eastAsia="맑은 고딕" w:hAnsi="맑은 고딕"/>
        </w:rPr>
      </w:pPr>
    </w:p>
    <w:p w:rsidR="00D51468" w:rsidRPr="00EC3391" w:rsidRDefault="00D51468" w:rsidP="00E63DFD">
      <w:pPr>
        <w:pStyle w:val="a"/>
        <w:rPr>
          <w:rFonts w:ascii="맑은 고딕" w:eastAsia="맑은 고딕" w:hAnsi="맑은 고딕"/>
        </w:rPr>
      </w:pPr>
    </w:p>
    <w:p w:rsidR="00E63DFD" w:rsidRPr="00EC3391" w:rsidRDefault="00E63DFD" w:rsidP="00E63DFD">
      <w:pPr>
        <w:pStyle w:val="a0"/>
        <w:rPr>
          <w:rFonts w:ascii="맑은 고딕" w:eastAsia="맑은 고딕" w:hAnsi="맑은 고딕"/>
          <w:lang w:eastAsia="zh-TW"/>
        </w:rPr>
      </w:pPr>
    </w:p>
    <w:p w:rsidR="00E63DFD" w:rsidRPr="00EC3391" w:rsidRDefault="00E63DFD" w:rsidP="00E63DFD">
      <w:pPr>
        <w:pStyle w:val="a0"/>
        <w:rPr>
          <w:rFonts w:ascii="맑은 고딕" w:eastAsia="맑은 고딕" w:hAnsi="맑은 고딕"/>
        </w:rPr>
      </w:pPr>
    </w:p>
    <w:p w:rsidR="00E63DFD" w:rsidRPr="00EC3391" w:rsidRDefault="00E63DFD" w:rsidP="00E63DFD">
      <w:pPr>
        <w:pStyle w:val="a0"/>
        <w:rPr>
          <w:rFonts w:ascii="맑은 고딕" w:eastAsia="맑은 고딕" w:hAnsi="맑은 고딕"/>
          <w:sz w:val="28"/>
          <w:szCs w:val="28"/>
        </w:rPr>
      </w:pPr>
      <w:r w:rsidRPr="00EC3391">
        <w:rPr>
          <w:rFonts w:ascii="맑은 고딕" w:eastAsia="맑은 고딕" w:hAnsi="맑은 고딕"/>
          <w:sz w:val="28"/>
          <w:szCs w:val="28"/>
        </w:rPr>
        <w:fldChar w:fldCharType="begin"/>
      </w:r>
      <w:r w:rsidRPr="00EC3391">
        <w:rPr>
          <w:rFonts w:ascii="맑은 고딕" w:eastAsia="맑은 고딕" w:hAnsi="맑은 고딕"/>
          <w:sz w:val="28"/>
          <w:szCs w:val="28"/>
        </w:rPr>
        <w:instrText xml:space="preserve"> DOCPROPERTY  Company  \* MERGEFORMAT </w:instrText>
      </w:r>
      <w:r w:rsidRPr="00EC3391">
        <w:rPr>
          <w:rFonts w:ascii="맑은 고딕" w:eastAsia="맑은 고딕" w:hAnsi="맑은 고딕"/>
          <w:sz w:val="28"/>
          <w:szCs w:val="28"/>
        </w:rPr>
        <w:fldChar w:fldCharType="separate"/>
      </w:r>
      <w:r w:rsidR="00AB5EC5" w:rsidRPr="00EC3391">
        <w:rPr>
          <w:rFonts w:ascii="맑은 고딕" w:eastAsia="맑은 고딕" w:hAnsi="맑은 고딕" w:cs="Microsoft JhengHei"/>
          <w:sz w:val="28"/>
          <w:szCs w:val="28"/>
        </w:rPr>
        <w:t>(</w:t>
      </w:r>
      <w:r w:rsidR="00AB5EC5" w:rsidRPr="00EC3391">
        <w:rPr>
          <w:rFonts w:ascii="맑은 고딕" w:eastAsia="맑은 고딕" w:hAnsi="맑은 고딕" w:cs="Microsoft JhengHei" w:hint="eastAsia"/>
          <w:sz w:val="28"/>
          <w:szCs w:val="28"/>
        </w:rPr>
        <w:t>주)스페이스</w:t>
      </w:r>
      <w:r w:rsidR="007851D3" w:rsidRPr="00EC3391">
        <w:rPr>
          <w:rFonts w:ascii="맑은 고딕" w:eastAsia="맑은 고딕" w:hAnsi="맑은 고딕" w:cs="Microsoft JhengHei" w:hint="eastAsia"/>
          <w:sz w:val="28"/>
          <w:szCs w:val="28"/>
        </w:rPr>
        <w:t>포</w:t>
      </w:r>
      <w:r w:rsidRPr="00EC3391">
        <w:rPr>
          <w:rFonts w:ascii="맑은 고딕" w:eastAsia="맑은 고딕" w:hAnsi="맑은 고딕"/>
          <w:sz w:val="28"/>
          <w:szCs w:val="28"/>
        </w:rPr>
        <w:fldChar w:fldCharType="end"/>
      </w:r>
    </w:p>
    <w:p w:rsidR="00E63DFD" w:rsidRPr="00EC3391" w:rsidRDefault="00E63DFD" w:rsidP="00E63DFD">
      <w:pPr>
        <w:rPr>
          <w:rFonts w:ascii="맑은 고딕" w:eastAsia="맑은 고딕" w:hAnsi="맑은 고딕"/>
          <w:lang w:eastAsia="zh-TW"/>
        </w:rPr>
      </w:pPr>
    </w:p>
    <w:p w:rsidR="008E7F85" w:rsidRPr="00EC3391" w:rsidRDefault="008E7F85">
      <w:pPr>
        <w:rPr>
          <w:rFonts w:ascii="맑은 고딕" w:eastAsia="맑은 고딕" w:hAnsi="맑은 고딕"/>
          <w:lang w:eastAsia="ko-KR"/>
        </w:rPr>
        <w:sectPr w:rsidR="008E7F85" w:rsidRPr="00EC3391">
          <w:pgSz w:w="11907" w:h="16840" w:code="9"/>
          <w:pgMar w:top="1440" w:right="1440" w:bottom="1440" w:left="1440" w:header="720" w:footer="720" w:gutter="0"/>
          <w:cols w:space="720"/>
          <w:vAlign w:val="center"/>
        </w:sectPr>
      </w:pPr>
    </w:p>
    <w:sdt>
      <w:sdtPr>
        <w:rPr>
          <w:rFonts w:ascii="맑은 고딕" w:eastAsia="맑은 고딕" w:hAnsi="맑은 고딕" w:cs="Times New Roman"/>
          <w:color w:val="auto"/>
          <w:sz w:val="20"/>
          <w:szCs w:val="20"/>
        </w:rPr>
        <w:id w:val="-607502376"/>
        <w:docPartObj>
          <w:docPartGallery w:val="Table of Contents"/>
          <w:docPartUnique/>
        </w:docPartObj>
      </w:sdtPr>
      <w:sdtEndPr>
        <w:rPr>
          <w:b/>
          <w:bCs/>
          <w:noProof/>
          <w:sz w:val="22"/>
          <w:szCs w:val="22"/>
        </w:rPr>
      </w:sdtEndPr>
      <w:sdtContent>
        <w:p w:rsidR="00B15B36" w:rsidRPr="00EC3391" w:rsidRDefault="00A91F08" w:rsidP="00A91F08">
          <w:pPr>
            <w:pStyle w:val="TOCHeading"/>
            <w:jc w:val="center"/>
            <w:rPr>
              <w:rFonts w:ascii="맑은 고딕" w:eastAsia="맑은 고딕" w:hAnsi="맑은 고딕"/>
              <w:lang w:eastAsia="ko-KR"/>
            </w:rPr>
          </w:pPr>
          <w:r w:rsidRPr="00EC3391">
            <w:rPr>
              <w:rFonts w:ascii="맑은 고딕" w:eastAsia="맑은 고딕" w:hAnsi="맑은 고딕" w:hint="eastAsia"/>
              <w:lang w:eastAsia="ko-KR"/>
            </w:rPr>
            <w:t>목</w:t>
          </w:r>
          <w:r w:rsidR="006C47A5" w:rsidRPr="00EC3391">
            <w:rPr>
              <w:rFonts w:ascii="맑은 고딕" w:eastAsia="맑은 고딕" w:hAnsi="맑은 고딕" w:hint="eastAsia"/>
              <w:lang w:eastAsia="ko-KR"/>
            </w:rPr>
            <w:t xml:space="preserve"> </w:t>
          </w:r>
          <w:r w:rsidRPr="00EC3391">
            <w:rPr>
              <w:rFonts w:ascii="맑은 고딕" w:eastAsia="맑은 고딕" w:hAnsi="맑은 고딕" w:hint="eastAsia"/>
              <w:lang w:eastAsia="ko-KR"/>
            </w:rPr>
            <w:t>차</w:t>
          </w:r>
        </w:p>
        <w:p w:rsidR="00E01827" w:rsidRDefault="00B15B36" w:rsidP="00E01827">
          <w:pPr>
            <w:pStyle w:val="TOC1"/>
            <w:tabs>
              <w:tab w:val="left" w:pos="432"/>
            </w:tabs>
            <w:rPr>
              <w:rFonts w:asciiTheme="minorHAnsi" w:eastAsiaTheme="minorEastAsia" w:hAnsiTheme="minorHAnsi" w:cstheme="minorBidi"/>
              <w:noProof/>
              <w:sz w:val="22"/>
              <w:szCs w:val="22"/>
              <w:lang w:eastAsia="ko-KR"/>
            </w:rPr>
          </w:pPr>
          <w:r w:rsidRPr="00EC3391">
            <w:rPr>
              <w:rFonts w:ascii="맑은 고딕" w:eastAsia="맑은 고딕" w:hAnsi="맑은 고딕"/>
              <w:sz w:val="22"/>
              <w:szCs w:val="22"/>
            </w:rPr>
            <w:fldChar w:fldCharType="begin"/>
          </w:r>
          <w:r w:rsidRPr="00EC3391">
            <w:rPr>
              <w:rFonts w:ascii="맑은 고딕" w:eastAsia="맑은 고딕" w:hAnsi="맑은 고딕"/>
              <w:sz w:val="22"/>
              <w:szCs w:val="22"/>
            </w:rPr>
            <w:instrText xml:space="preserve"> TOC \o "1-3" \h \z \u </w:instrText>
          </w:r>
          <w:r w:rsidRPr="00EC3391">
            <w:rPr>
              <w:rFonts w:ascii="맑은 고딕" w:eastAsia="맑은 고딕" w:hAnsi="맑은 고딕"/>
              <w:sz w:val="22"/>
              <w:szCs w:val="22"/>
            </w:rPr>
            <w:fldChar w:fldCharType="separate"/>
          </w:r>
          <w:hyperlink w:anchor="_Toc143178527" w:history="1">
            <w:r w:rsidR="00E01827" w:rsidRPr="00C54CA7">
              <w:rPr>
                <w:rStyle w:val="Hyperlink"/>
                <w:rFonts w:ascii="맑은 고딕" w:eastAsia="맑은 고딕" w:hAnsi="맑은 고딕"/>
                <w:noProof/>
                <w:lang w:eastAsia="ko-KR"/>
              </w:rPr>
              <w:t>1.</w:t>
            </w:r>
            <w:r w:rsidR="00E01827">
              <w:rPr>
                <w:rFonts w:asciiTheme="minorHAnsi" w:eastAsiaTheme="minorEastAsia" w:hAnsiTheme="minorHAnsi" w:cstheme="minorBidi"/>
                <w:noProof/>
                <w:sz w:val="22"/>
                <w:szCs w:val="22"/>
                <w:lang w:eastAsia="ko-KR"/>
              </w:rPr>
              <w:tab/>
            </w:r>
            <w:r w:rsidR="00E01827" w:rsidRPr="00C54CA7">
              <w:rPr>
                <w:rStyle w:val="Hyperlink"/>
                <w:rFonts w:ascii="맑은 고딕" w:eastAsia="맑은 고딕" w:hAnsi="맑은 고딕" w:hint="eastAsia"/>
                <w:noProof/>
                <w:lang w:eastAsia="ko-KR"/>
              </w:rPr>
              <w:t>증강현실이란</w:t>
            </w:r>
            <w:r w:rsidR="00E01827" w:rsidRPr="00C54CA7">
              <w:rPr>
                <w:rStyle w:val="Hyperlink"/>
                <w:rFonts w:ascii="맑은 고딕" w:eastAsia="맑은 고딕" w:hAnsi="맑은 고딕"/>
                <w:noProof/>
                <w:lang w:eastAsia="ko-KR"/>
              </w:rPr>
              <w:t xml:space="preserve"> </w:t>
            </w:r>
            <w:r w:rsidR="00E01827" w:rsidRPr="00C54CA7">
              <w:rPr>
                <w:rStyle w:val="Hyperlink"/>
                <w:rFonts w:ascii="맑은 고딕" w:eastAsia="맑은 고딕" w:hAnsi="맑은 고딕" w:hint="eastAsia"/>
                <w:noProof/>
                <w:lang w:eastAsia="ko-KR"/>
              </w:rPr>
              <w:t>무엇인가</w:t>
            </w:r>
            <w:r w:rsidR="00E01827">
              <w:rPr>
                <w:noProof/>
                <w:webHidden/>
              </w:rPr>
              <w:tab/>
            </w:r>
            <w:r w:rsidR="00E01827">
              <w:rPr>
                <w:noProof/>
                <w:webHidden/>
              </w:rPr>
              <w:fldChar w:fldCharType="begin"/>
            </w:r>
            <w:r w:rsidR="00E01827">
              <w:rPr>
                <w:noProof/>
                <w:webHidden/>
              </w:rPr>
              <w:instrText xml:space="preserve"> PAGEREF _Toc143178527 \h </w:instrText>
            </w:r>
            <w:r w:rsidR="00E01827">
              <w:rPr>
                <w:noProof/>
                <w:webHidden/>
              </w:rPr>
            </w:r>
            <w:r w:rsidR="00E01827">
              <w:rPr>
                <w:noProof/>
                <w:webHidden/>
              </w:rPr>
              <w:fldChar w:fldCharType="separate"/>
            </w:r>
            <w:r w:rsidR="00E01827">
              <w:rPr>
                <w:noProof/>
                <w:webHidden/>
              </w:rPr>
              <w:t>3</w:t>
            </w:r>
            <w:r w:rsidR="00E01827">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28" w:history="1">
            <w:r w:rsidRPr="00C54CA7">
              <w:rPr>
                <w:rStyle w:val="Hyperlink"/>
                <w:rFonts w:ascii="맑은 고딕" w:eastAsia="맑은 고딕" w:hAnsi="맑은 고딕"/>
                <w:noProof/>
                <w:lang w:eastAsia="ko-KR"/>
              </w:rPr>
              <w:t>1.1</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증강현실이란</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무엇일까요</w:t>
            </w:r>
            <w:r>
              <w:rPr>
                <w:noProof/>
                <w:webHidden/>
              </w:rPr>
              <w:tab/>
            </w:r>
            <w:r>
              <w:rPr>
                <w:noProof/>
                <w:webHidden/>
              </w:rPr>
              <w:fldChar w:fldCharType="begin"/>
            </w:r>
            <w:r>
              <w:rPr>
                <w:noProof/>
                <w:webHidden/>
              </w:rPr>
              <w:instrText xml:space="preserve"> PAGEREF _Toc143178528 \h </w:instrText>
            </w:r>
            <w:r>
              <w:rPr>
                <w:noProof/>
                <w:webHidden/>
              </w:rPr>
            </w:r>
            <w:r>
              <w:rPr>
                <w:noProof/>
                <w:webHidden/>
              </w:rPr>
              <w:fldChar w:fldCharType="separate"/>
            </w:r>
            <w:r>
              <w:rPr>
                <w:noProof/>
                <w:webHidden/>
              </w:rPr>
              <w:t>3</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29" w:history="1">
            <w:r w:rsidRPr="00C54CA7">
              <w:rPr>
                <w:rStyle w:val="Hyperlink"/>
                <w:rFonts w:ascii="맑은 고딕" w:eastAsia="맑은 고딕" w:hAnsi="맑은 고딕"/>
                <w:noProof/>
              </w:rPr>
              <w:t>1.2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증강현실의</w:t>
            </w:r>
            <w:r w:rsidRPr="00C54CA7">
              <w:rPr>
                <w:rStyle w:val="Hyperlink"/>
                <w:rFonts w:ascii="맑은 고딕" w:eastAsia="맑은 고딕" w:hAnsi="맑은 고딕"/>
                <w:noProof/>
              </w:rPr>
              <w:t xml:space="preserve"> </w:t>
            </w:r>
            <w:r w:rsidRPr="00C54CA7">
              <w:rPr>
                <w:rStyle w:val="Hyperlink"/>
                <w:rFonts w:ascii="맑은 고딕" w:eastAsia="맑은 고딕" w:hAnsi="맑은 고딕" w:hint="eastAsia"/>
                <w:noProof/>
              </w:rPr>
              <w:t>전망</w:t>
            </w:r>
            <w:r>
              <w:rPr>
                <w:noProof/>
                <w:webHidden/>
              </w:rPr>
              <w:tab/>
            </w:r>
            <w:r>
              <w:rPr>
                <w:noProof/>
                <w:webHidden/>
              </w:rPr>
              <w:fldChar w:fldCharType="begin"/>
            </w:r>
            <w:r>
              <w:rPr>
                <w:noProof/>
                <w:webHidden/>
              </w:rPr>
              <w:instrText xml:space="preserve"> PAGEREF _Toc143178529 \h </w:instrText>
            </w:r>
            <w:r>
              <w:rPr>
                <w:noProof/>
                <w:webHidden/>
              </w:rPr>
            </w:r>
            <w:r>
              <w:rPr>
                <w:noProof/>
                <w:webHidden/>
              </w:rPr>
              <w:fldChar w:fldCharType="separate"/>
            </w:r>
            <w:r>
              <w:rPr>
                <w:noProof/>
                <w:webHidden/>
              </w:rPr>
              <w:t>3</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30" w:history="1">
            <w:r w:rsidRPr="00C54CA7">
              <w:rPr>
                <w:rStyle w:val="Hyperlink"/>
                <w:rFonts w:ascii="맑은 고딕" w:eastAsia="맑은 고딕" w:hAnsi="맑은 고딕"/>
                <w:noProof/>
                <w:lang w:eastAsia="ko-KR"/>
              </w:rPr>
              <w:t>1.3</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증강현실앱</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제작의</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현실태</w:t>
            </w:r>
            <w:r>
              <w:rPr>
                <w:noProof/>
                <w:webHidden/>
              </w:rPr>
              <w:tab/>
            </w:r>
            <w:r>
              <w:rPr>
                <w:noProof/>
                <w:webHidden/>
              </w:rPr>
              <w:fldChar w:fldCharType="begin"/>
            </w:r>
            <w:r>
              <w:rPr>
                <w:noProof/>
                <w:webHidden/>
              </w:rPr>
              <w:instrText xml:space="preserve"> PAGEREF _Toc143178530 \h </w:instrText>
            </w:r>
            <w:r>
              <w:rPr>
                <w:noProof/>
                <w:webHidden/>
              </w:rPr>
            </w:r>
            <w:r>
              <w:rPr>
                <w:noProof/>
                <w:webHidden/>
              </w:rPr>
              <w:fldChar w:fldCharType="separate"/>
            </w:r>
            <w:r>
              <w:rPr>
                <w:noProof/>
                <w:webHidden/>
              </w:rPr>
              <w:t>5</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31" w:history="1">
            <w:r w:rsidRPr="00C54CA7">
              <w:rPr>
                <w:rStyle w:val="Hyperlink"/>
                <w:rFonts w:ascii="맑은 고딕" w:eastAsia="맑은 고딕" w:hAnsi="맑은 고딕"/>
                <w:noProof/>
                <w:lang w:eastAsia="ko-KR"/>
              </w:rPr>
              <w:t>1.4</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증강현실앱</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제작도구의</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사명</w:t>
            </w:r>
            <w:r>
              <w:rPr>
                <w:noProof/>
                <w:webHidden/>
              </w:rPr>
              <w:tab/>
            </w:r>
            <w:r>
              <w:rPr>
                <w:noProof/>
                <w:webHidden/>
              </w:rPr>
              <w:fldChar w:fldCharType="begin"/>
            </w:r>
            <w:r>
              <w:rPr>
                <w:noProof/>
                <w:webHidden/>
              </w:rPr>
              <w:instrText xml:space="preserve"> PAGEREF _Toc143178531 \h </w:instrText>
            </w:r>
            <w:r>
              <w:rPr>
                <w:noProof/>
                <w:webHidden/>
              </w:rPr>
            </w:r>
            <w:r>
              <w:rPr>
                <w:noProof/>
                <w:webHidden/>
              </w:rPr>
              <w:fldChar w:fldCharType="separate"/>
            </w:r>
            <w:r>
              <w:rPr>
                <w:noProof/>
                <w:webHidden/>
              </w:rPr>
              <w:t>5</w:t>
            </w:r>
            <w:r>
              <w:rPr>
                <w:noProof/>
                <w:webHidden/>
              </w:rPr>
              <w:fldChar w:fldCharType="end"/>
            </w:r>
          </w:hyperlink>
        </w:p>
        <w:p w:rsidR="00E01827" w:rsidRDefault="00E01827">
          <w:pPr>
            <w:pStyle w:val="TOC1"/>
            <w:tabs>
              <w:tab w:val="left" w:pos="432"/>
            </w:tabs>
            <w:rPr>
              <w:rFonts w:asciiTheme="minorHAnsi" w:eastAsiaTheme="minorEastAsia" w:hAnsiTheme="minorHAnsi" w:cstheme="minorBidi"/>
              <w:noProof/>
              <w:sz w:val="22"/>
              <w:szCs w:val="22"/>
              <w:lang w:eastAsia="ko-KR"/>
            </w:rPr>
          </w:pPr>
          <w:hyperlink w:anchor="_Toc143178532" w:history="1">
            <w:r w:rsidRPr="00C54CA7">
              <w:rPr>
                <w:rStyle w:val="Hyperlink"/>
                <w:rFonts w:ascii="맑은 고딕" w:eastAsia="맑은 고딕" w:hAnsi="맑은 고딕"/>
                <w:noProof/>
                <w:lang w:eastAsia="ko-KR"/>
              </w:rPr>
              <w:t>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앱빌더의</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응용</w:t>
            </w:r>
            <w:r>
              <w:rPr>
                <w:noProof/>
                <w:webHidden/>
              </w:rPr>
              <w:tab/>
            </w:r>
            <w:r>
              <w:rPr>
                <w:noProof/>
                <w:webHidden/>
              </w:rPr>
              <w:fldChar w:fldCharType="begin"/>
            </w:r>
            <w:r>
              <w:rPr>
                <w:noProof/>
                <w:webHidden/>
              </w:rPr>
              <w:instrText xml:space="preserve"> PAGEREF _Toc143178532 \h </w:instrText>
            </w:r>
            <w:r>
              <w:rPr>
                <w:noProof/>
                <w:webHidden/>
              </w:rPr>
            </w:r>
            <w:r>
              <w:rPr>
                <w:noProof/>
                <w:webHidden/>
              </w:rPr>
              <w:fldChar w:fldCharType="separate"/>
            </w:r>
            <w:r>
              <w:rPr>
                <w:noProof/>
                <w:webHidden/>
              </w:rPr>
              <w:t>7</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33" w:history="1">
            <w:r w:rsidRPr="00C54CA7">
              <w:rPr>
                <w:rStyle w:val="Hyperlink"/>
                <w:rFonts w:ascii="맑은 고딕" w:eastAsia="맑은 고딕" w:hAnsi="맑은 고딕"/>
                <w:noProof/>
              </w:rPr>
              <w:t>2.1</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교</w:t>
            </w:r>
            <w:r w:rsidRPr="00C54CA7">
              <w:rPr>
                <w:rStyle w:val="Hyperlink"/>
                <w:rFonts w:ascii="맑은 고딕" w:eastAsia="맑은 고딕" w:hAnsi="맑은 고딕" w:hint="eastAsia"/>
                <w:noProof/>
              </w:rPr>
              <w:t>육</w:t>
            </w:r>
            <w:r>
              <w:rPr>
                <w:noProof/>
                <w:webHidden/>
              </w:rPr>
              <w:tab/>
            </w:r>
            <w:r>
              <w:rPr>
                <w:noProof/>
                <w:webHidden/>
              </w:rPr>
              <w:fldChar w:fldCharType="begin"/>
            </w:r>
            <w:r>
              <w:rPr>
                <w:noProof/>
                <w:webHidden/>
              </w:rPr>
              <w:instrText xml:space="preserve"> PAGEREF _Toc143178533 \h </w:instrText>
            </w:r>
            <w:r>
              <w:rPr>
                <w:noProof/>
                <w:webHidden/>
              </w:rPr>
            </w:r>
            <w:r>
              <w:rPr>
                <w:noProof/>
                <w:webHidden/>
              </w:rPr>
              <w:fldChar w:fldCharType="separate"/>
            </w:r>
            <w:r>
              <w:rPr>
                <w:noProof/>
                <w:webHidden/>
              </w:rPr>
              <w:t>7</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34" w:history="1">
            <w:r w:rsidRPr="00C54CA7">
              <w:rPr>
                <w:rStyle w:val="Hyperlink"/>
                <w:rFonts w:ascii="맑은 고딕" w:eastAsia="맑은 고딕" w:hAnsi="맑은 고딕"/>
                <w:noProof/>
              </w:rPr>
              <w:t>2.1.1</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아이디어</w:t>
            </w:r>
            <w:r>
              <w:rPr>
                <w:noProof/>
                <w:webHidden/>
              </w:rPr>
              <w:tab/>
            </w:r>
            <w:r>
              <w:rPr>
                <w:noProof/>
                <w:webHidden/>
              </w:rPr>
              <w:fldChar w:fldCharType="begin"/>
            </w:r>
            <w:r>
              <w:rPr>
                <w:noProof/>
                <w:webHidden/>
              </w:rPr>
              <w:instrText xml:space="preserve"> PAGEREF _Toc143178534 \h </w:instrText>
            </w:r>
            <w:r>
              <w:rPr>
                <w:noProof/>
                <w:webHidden/>
              </w:rPr>
            </w:r>
            <w:r>
              <w:rPr>
                <w:noProof/>
                <w:webHidden/>
              </w:rPr>
              <w:fldChar w:fldCharType="separate"/>
            </w:r>
            <w:r>
              <w:rPr>
                <w:noProof/>
                <w:webHidden/>
              </w:rPr>
              <w:t>7</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35" w:history="1">
            <w:r w:rsidRPr="00C54CA7">
              <w:rPr>
                <w:rStyle w:val="Hyperlink"/>
                <w:rFonts w:ascii="맑은 고딕" w:eastAsia="맑은 고딕" w:hAnsi="맑은 고딕"/>
                <w:noProof/>
                <w:lang w:eastAsia="ko-KR"/>
              </w:rPr>
              <w:t>2.1.2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아래에</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교육용</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어플예제를</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서술합니다</w:t>
            </w:r>
            <w:r w:rsidRPr="00C54CA7">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_Toc143178535 \h </w:instrText>
            </w:r>
            <w:r>
              <w:rPr>
                <w:noProof/>
                <w:webHidden/>
              </w:rPr>
            </w:r>
            <w:r>
              <w:rPr>
                <w:noProof/>
                <w:webHidden/>
              </w:rPr>
              <w:fldChar w:fldCharType="separate"/>
            </w:r>
            <w:r>
              <w:rPr>
                <w:noProof/>
                <w:webHidden/>
              </w:rPr>
              <w:t>7</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36" w:history="1">
            <w:r w:rsidRPr="00C54CA7">
              <w:rPr>
                <w:rStyle w:val="Hyperlink"/>
                <w:rFonts w:ascii="맑은 고딕" w:eastAsia="맑은 고딕" w:hAnsi="맑은 고딕"/>
                <w:noProof/>
              </w:rPr>
              <w:t>2.2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전시</w:t>
            </w:r>
            <w:r>
              <w:rPr>
                <w:noProof/>
                <w:webHidden/>
              </w:rPr>
              <w:tab/>
            </w:r>
            <w:r>
              <w:rPr>
                <w:noProof/>
                <w:webHidden/>
              </w:rPr>
              <w:fldChar w:fldCharType="begin"/>
            </w:r>
            <w:r>
              <w:rPr>
                <w:noProof/>
                <w:webHidden/>
              </w:rPr>
              <w:instrText xml:space="preserve"> PAGEREF _Toc143178536 \h </w:instrText>
            </w:r>
            <w:r>
              <w:rPr>
                <w:noProof/>
                <w:webHidden/>
              </w:rPr>
            </w:r>
            <w:r>
              <w:rPr>
                <w:noProof/>
                <w:webHidden/>
              </w:rPr>
              <w:fldChar w:fldCharType="separate"/>
            </w:r>
            <w:r>
              <w:rPr>
                <w:noProof/>
                <w:webHidden/>
              </w:rPr>
              <w:t>9</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37" w:history="1">
            <w:r w:rsidRPr="00C54CA7">
              <w:rPr>
                <w:rStyle w:val="Hyperlink"/>
                <w:rFonts w:ascii="맑은 고딕" w:eastAsia="맑은 고딕" w:hAnsi="맑은 고딕"/>
                <w:noProof/>
              </w:rPr>
              <w:t>2.2.1</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아이디어</w:t>
            </w:r>
            <w:r>
              <w:rPr>
                <w:noProof/>
                <w:webHidden/>
              </w:rPr>
              <w:tab/>
            </w:r>
            <w:r>
              <w:rPr>
                <w:noProof/>
                <w:webHidden/>
              </w:rPr>
              <w:fldChar w:fldCharType="begin"/>
            </w:r>
            <w:r>
              <w:rPr>
                <w:noProof/>
                <w:webHidden/>
              </w:rPr>
              <w:instrText xml:space="preserve"> PAGEREF _Toc143178537 \h </w:instrText>
            </w:r>
            <w:r>
              <w:rPr>
                <w:noProof/>
                <w:webHidden/>
              </w:rPr>
            </w:r>
            <w:r>
              <w:rPr>
                <w:noProof/>
                <w:webHidden/>
              </w:rPr>
              <w:fldChar w:fldCharType="separate"/>
            </w:r>
            <w:r>
              <w:rPr>
                <w:noProof/>
                <w:webHidden/>
              </w:rPr>
              <w:t>9</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38" w:history="1">
            <w:r w:rsidRPr="00C54CA7">
              <w:rPr>
                <w:rStyle w:val="Hyperlink"/>
                <w:rFonts w:ascii="맑은 고딕" w:eastAsia="맑은 고딕" w:hAnsi="맑은 고딕"/>
                <w:noProof/>
                <w:lang w:eastAsia="ko-KR"/>
              </w:rPr>
              <w:t>2.2.2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아래에</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전시용</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어플예제를</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서술합니다</w:t>
            </w:r>
            <w:r w:rsidRPr="00C54CA7">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_Toc143178538 \h </w:instrText>
            </w:r>
            <w:r>
              <w:rPr>
                <w:noProof/>
                <w:webHidden/>
              </w:rPr>
            </w:r>
            <w:r>
              <w:rPr>
                <w:noProof/>
                <w:webHidden/>
              </w:rPr>
              <w:fldChar w:fldCharType="separate"/>
            </w:r>
            <w:r>
              <w:rPr>
                <w:noProof/>
                <w:webHidden/>
              </w:rPr>
              <w:t>10</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39" w:history="1">
            <w:r w:rsidRPr="00C54CA7">
              <w:rPr>
                <w:rStyle w:val="Hyperlink"/>
                <w:rFonts w:ascii="맑은 고딕" w:eastAsia="맑은 고딕" w:hAnsi="맑은 고딕"/>
                <w:noProof/>
              </w:rPr>
              <w:t>2.3</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방송</w:t>
            </w:r>
            <w:r w:rsidRPr="00C54CA7">
              <w:rPr>
                <w:rStyle w:val="Hyperlink"/>
                <w:rFonts w:ascii="맑은 고딕" w:eastAsia="맑은 고딕" w:hAnsi="맑은 고딕"/>
                <w:noProof/>
              </w:rPr>
              <w:t xml:space="preserve">, </w:t>
            </w:r>
            <w:r w:rsidRPr="00C54CA7">
              <w:rPr>
                <w:rStyle w:val="Hyperlink"/>
                <w:rFonts w:ascii="맑은 고딕" w:eastAsia="맑은 고딕" w:hAnsi="맑은 고딕" w:hint="eastAsia"/>
                <w:noProof/>
              </w:rPr>
              <w:t>영화</w:t>
            </w:r>
            <w:r>
              <w:rPr>
                <w:noProof/>
                <w:webHidden/>
              </w:rPr>
              <w:tab/>
            </w:r>
            <w:r>
              <w:rPr>
                <w:noProof/>
                <w:webHidden/>
              </w:rPr>
              <w:fldChar w:fldCharType="begin"/>
            </w:r>
            <w:r>
              <w:rPr>
                <w:noProof/>
                <w:webHidden/>
              </w:rPr>
              <w:instrText xml:space="preserve"> PAGEREF _Toc143178539 \h </w:instrText>
            </w:r>
            <w:r>
              <w:rPr>
                <w:noProof/>
                <w:webHidden/>
              </w:rPr>
            </w:r>
            <w:r>
              <w:rPr>
                <w:noProof/>
                <w:webHidden/>
              </w:rPr>
              <w:fldChar w:fldCharType="separate"/>
            </w:r>
            <w:r>
              <w:rPr>
                <w:noProof/>
                <w:webHidden/>
              </w:rPr>
              <w:t>11</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40" w:history="1">
            <w:r w:rsidRPr="00C54CA7">
              <w:rPr>
                <w:rStyle w:val="Hyperlink"/>
                <w:rFonts w:ascii="맑은 고딕" w:eastAsia="맑은 고딕" w:hAnsi="맑은 고딕"/>
                <w:noProof/>
              </w:rPr>
              <w:t>2.4</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상업</w:t>
            </w:r>
            <w:r>
              <w:rPr>
                <w:noProof/>
                <w:webHidden/>
              </w:rPr>
              <w:tab/>
            </w:r>
            <w:r>
              <w:rPr>
                <w:noProof/>
                <w:webHidden/>
              </w:rPr>
              <w:fldChar w:fldCharType="begin"/>
            </w:r>
            <w:r>
              <w:rPr>
                <w:noProof/>
                <w:webHidden/>
              </w:rPr>
              <w:instrText xml:space="preserve"> PAGEREF _Toc143178540 \h </w:instrText>
            </w:r>
            <w:r>
              <w:rPr>
                <w:noProof/>
                <w:webHidden/>
              </w:rPr>
            </w:r>
            <w:r>
              <w:rPr>
                <w:noProof/>
                <w:webHidden/>
              </w:rPr>
              <w:fldChar w:fldCharType="separate"/>
            </w:r>
            <w:r>
              <w:rPr>
                <w:noProof/>
                <w:webHidden/>
              </w:rPr>
              <w:t>12</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41" w:history="1">
            <w:r w:rsidRPr="00C54CA7">
              <w:rPr>
                <w:rStyle w:val="Hyperlink"/>
                <w:rFonts w:ascii="맑은 고딕" w:eastAsia="맑은 고딕" w:hAnsi="맑은 고딕"/>
                <w:noProof/>
              </w:rPr>
              <w:t>2.5</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관광</w:t>
            </w:r>
            <w:r>
              <w:rPr>
                <w:noProof/>
                <w:webHidden/>
              </w:rPr>
              <w:tab/>
            </w:r>
            <w:r>
              <w:rPr>
                <w:noProof/>
                <w:webHidden/>
              </w:rPr>
              <w:fldChar w:fldCharType="begin"/>
            </w:r>
            <w:r>
              <w:rPr>
                <w:noProof/>
                <w:webHidden/>
              </w:rPr>
              <w:instrText xml:space="preserve"> PAGEREF _Toc143178541 \h </w:instrText>
            </w:r>
            <w:r>
              <w:rPr>
                <w:noProof/>
                <w:webHidden/>
              </w:rPr>
            </w:r>
            <w:r>
              <w:rPr>
                <w:noProof/>
                <w:webHidden/>
              </w:rPr>
              <w:fldChar w:fldCharType="separate"/>
            </w:r>
            <w:r>
              <w:rPr>
                <w:noProof/>
                <w:webHidden/>
              </w:rPr>
              <w:t>14</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42" w:history="1">
            <w:r w:rsidRPr="00C54CA7">
              <w:rPr>
                <w:rStyle w:val="Hyperlink"/>
                <w:rFonts w:ascii="맑은 고딕" w:eastAsia="맑은 고딕" w:hAnsi="맑은 고딕"/>
                <w:noProof/>
              </w:rPr>
              <w:t>2.5.1</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아이디어</w:t>
            </w:r>
            <w:r>
              <w:rPr>
                <w:noProof/>
                <w:webHidden/>
              </w:rPr>
              <w:tab/>
            </w:r>
            <w:r>
              <w:rPr>
                <w:noProof/>
                <w:webHidden/>
              </w:rPr>
              <w:fldChar w:fldCharType="begin"/>
            </w:r>
            <w:r>
              <w:rPr>
                <w:noProof/>
                <w:webHidden/>
              </w:rPr>
              <w:instrText xml:space="preserve"> PAGEREF _Toc143178542 \h </w:instrText>
            </w:r>
            <w:r>
              <w:rPr>
                <w:noProof/>
                <w:webHidden/>
              </w:rPr>
            </w:r>
            <w:r>
              <w:rPr>
                <w:noProof/>
                <w:webHidden/>
              </w:rPr>
              <w:fldChar w:fldCharType="separate"/>
            </w:r>
            <w:r>
              <w:rPr>
                <w:noProof/>
                <w:webHidden/>
              </w:rPr>
              <w:t>14</w:t>
            </w:r>
            <w:r>
              <w:rPr>
                <w:noProof/>
                <w:webHidden/>
              </w:rPr>
              <w:fldChar w:fldCharType="end"/>
            </w:r>
          </w:hyperlink>
        </w:p>
        <w:p w:rsidR="00E01827" w:rsidRDefault="00E01827">
          <w:pPr>
            <w:pStyle w:val="TOC3"/>
            <w:rPr>
              <w:rFonts w:asciiTheme="minorHAnsi" w:eastAsiaTheme="minorEastAsia" w:hAnsiTheme="minorHAnsi" w:cstheme="minorBidi"/>
              <w:noProof/>
              <w:sz w:val="22"/>
              <w:szCs w:val="22"/>
              <w:lang w:eastAsia="ko-KR"/>
            </w:rPr>
          </w:pPr>
          <w:hyperlink w:anchor="_Toc143178543" w:history="1">
            <w:r w:rsidRPr="00C54CA7">
              <w:rPr>
                <w:rStyle w:val="Hyperlink"/>
                <w:rFonts w:ascii="맑은 고딕" w:eastAsia="맑은 고딕" w:hAnsi="맑은 고딕"/>
                <w:noProof/>
                <w:lang w:eastAsia="ko-KR"/>
              </w:rPr>
              <w:t>2.5.2</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아래에</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어플사례를</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서술합니다</w:t>
            </w:r>
            <w:r w:rsidRPr="00C54CA7">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_Toc143178543 \h </w:instrText>
            </w:r>
            <w:r>
              <w:rPr>
                <w:noProof/>
                <w:webHidden/>
              </w:rPr>
            </w:r>
            <w:r>
              <w:rPr>
                <w:noProof/>
                <w:webHidden/>
              </w:rPr>
              <w:fldChar w:fldCharType="separate"/>
            </w:r>
            <w:r>
              <w:rPr>
                <w:noProof/>
                <w:webHidden/>
              </w:rPr>
              <w:t>14</w:t>
            </w:r>
            <w:r>
              <w:rPr>
                <w:noProof/>
                <w:webHidden/>
              </w:rPr>
              <w:fldChar w:fldCharType="end"/>
            </w:r>
          </w:hyperlink>
        </w:p>
        <w:p w:rsidR="00E01827" w:rsidRDefault="00E01827">
          <w:pPr>
            <w:pStyle w:val="TOC2"/>
            <w:tabs>
              <w:tab w:val="left" w:pos="1000"/>
            </w:tabs>
            <w:rPr>
              <w:rFonts w:asciiTheme="minorHAnsi" w:eastAsiaTheme="minorEastAsia" w:hAnsiTheme="minorHAnsi" w:cstheme="minorBidi"/>
              <w:noProof/>
              <w:sz w:val="22"/>
              <w:szCs w:val="22"/>
              <w:lang w:eastAsia="ko-KR"/>
            </w:rPr>
          </w:pPr>
          <w:hyperlink w:anchor="_Toc143178544" w:history="1">
            <w:r w:rsidRPr="00C54CA7">
              <w:rPr>
                <w:rStyle w:val="Hyperlink"/>
                <w:rFonts w:ascii="맑은 고딕" w:eastAsia="맑은 고딕" w:hAnsi="맑은 고딕"/>
                <w:noProof/>
              </w:rPr>
              <w:t>2.6</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rPr>
              <w:t>게임</w:t>
            </w:r>
            <w:r>
              <w:rPr>
                <w:noProof/>
                <w:webHidden/>
              </w:rPr>
              <w:tab/>
            </w:r>
            <w:r>
              <w:rPr>
                <w:noProof/>
                <w:webHidden/>
              </w:rPr>
              <w:fldChar w:fldCharType="begin"/>
            </w:r>
            <w:r>
              <w:rPr>
                <w:noProof/>
                <w:webHidden/>
              </w:rPr>
              <w:instrText xml:space="preserve"> PAGEREF _Toc143178544 \h </w:instrText>
            </w:r>
            <w:r>
              <w:rPr>
                <w:noProof/>
                <w:webHidden/>
              </w:rPr>
            </w:r>
            <w:r>
              <w:rPr>
                <w:noProof/>
                <w:webHidden/>
              </w:rPr>
              <w:fldChar w:fldCharType="separate"/>
            </w:r>
            <w:r>
              <w:rPr>
                <w:noProof/>
                <w:webHidden/>
              </w:rPr>
              <w:t>15</w:t>
            </w:r>
            <w:r>
              <w:rPr>
                <w:noProof/>
                <w:webHidden/>
              </w:rPr>
              <w:fldChar w:fldCharType="end"/>
            </w:r>
          </w:hyperlink>
        </w:p>
        <w:p w:rsidR="00E01827" w:rsidRDefault="00E01827">
          <w:pPr>
            <w:pStyle w:val="TOC1"/>
            <w:tabs>
              <w:tab w:val="left" w:pos="432"/>
            </w:tabs>
            <w:rPr>
              <w:rFonts w:asciiTheme="minorHAnsi" w:eastAsiaTheme="minorEastAsia" w:hAnsiTheme="minorHAnsi" w:cstheme="minorBidi"/>
              <w:noProof/>
              <w:sz w:val="22"/>
              <w:szCs w:val="22"/>
              <w:lang w:eastAsia="ko-KR"/>
            </w:rPr>
          </w:pPr>
          <w:hyperlink w:anchor="_Toc143178545" w:history="1">
            <w:r w:rsidRPr="00C54CA7">
              <w:rPr>
                <w:rStyle w:val="Hyperlink"/>
                <w:rFonts w:ascii="맑은 고딕" w:eastAsia="맑은 고딕" w:hAnsi="맑은 고딕"/>
                <w:noProof/>
                <w:lang w:eastAsia="ko-KR"/>
              </w:rPr>
              <w:t>3.</w:t>
            </w:r>
            <w:r>
              <w:rPr>
                <w:rFonts w:asciiTheme="minorHAnsi" w:eastAsiaTheme="minorEastAsia" w:hAnsiTheme="minorHAnsi" w:cstheme="minorBidi"/>
                <w:noProof/>
                <w:sz w:val="22"/>
                <w:szCs w:val="22"/>
                <w:lang w:eastAsia="ko-KR"/>
              </w:rPr>
              <w:tab/>
            </w:r>
            <w:r w:rsidRPr="00C54CA7">
              <w:rPr>
                <w:rStyle w:val="Hyperlink"/>
                <w:rFonts w:ascii="맑은 고딕" w:eastAsia="맑은 고딕" w:hAnsi="맑은 고딕" w:hint="eastAsia"/>
                <w:noProof/>
                <w:lang w:eastAsia="ko-KR"/>
              </w:rPr>
              <w:t>앱빌더</w:t>
            </w:r>
            <w:r w:rsidRPr="00C54CA7">
              <w:rPr>
                <w:rStyle w:val="Hyperlink"/>
                <w:rFonts w:ascii="맑은 고딕" w:eastAsia="맑은 고딕" w:hAnsi="맑은 고딕" w:hint="eastAsia"/>
                <w:noProof/>
                <w:lang w:eastAsia="ko-KR"/>
              </w:rPr>
              <w:t>의</w:t>
            </w:r>
            <w:r w:rsidRPr="00C54CA7">
              <w:rPr>
                <w:rStyle w:val="Hyperlink"/>
                <w:rFonts w:ascii="맑은 고딕" w:eastAsia="맑은 고딕" w:hAnsi="맑은 고딕"/>
                <w:noProof/>
                <w:lang w:eastAsia="ko-KR"/>
              </w:rPr>
              <w:t xml:space="preserve"> </w:t>
            </w:r>
            <w:r w:rsidRPr="00C54CA7">
              <w:rPr>
                <w:rStyle w:val="Hyperlink"/>
                <w:rFonts w:ascii="맑은 고딕" w:eastAsia="맑은 고딕" w:hAnsi="맑은 고딕" w:hint="eastAsia"/>
                <w:noProof/>
                <w:lang w:eastAsia="ko-KR"/>
              </w:rPr>
              <w:t>미래</w:t>
            </w:r>
            <w:r>
              <w:rPr>
                <w:noProof/>
                <w:webHidden/>
              </w:rPr>
              <w:tab/>
            </w:r>
            <w:r>
              <w:rPr>
                <w:noProof/>
                <w:webHidden/>
              </w:rPr>
              <w:fldChar w:fldCharType="begin"/>
            </w:r>
            <w:r>
              <w:rPr>
                <w:noProof/>
                <w:webHidden/>
              </w:rPr>
              <w:instrText xml:space="preserve"> PAGEREF _Toc143178545 \h </w:instrText>
            </w:r>
            <w:r>
              <w:rPr>
                <w:noProof/>
                <w:webHidden/>
              </w:rPr>
            </w:r>
            <w:r>
              <w:rPr>
                <w:noProof/>
                <w:webHidden/>
              </w:rPr>
              <w:fldChar w:fldCharType="separate"/>
            </w:r>
            <w:r>
              <w:rPr>
                <w:noProof/>
                <w:webHidden/>
              </w:rPr>
              <w:t>16</w:t>
            </w:r>
            <w:r>
              <w:rPr>
                <w:noProof/>
                <w:webHidden/>
              </w:rPr>
              <w:fldChar w:fldCharType="end"/>
            </w:r>
          </w:hyperlink>
        </w:p>
        <w:p w:rsidR="00B15B36" w:rsidRPr="00EC3391" w:rsidRDefault="00B15B36" w:rsidP="00D64225">
          <w:pPr>
            <w:tabs>
              <w:tab w:val="right" w:pos="9781"/>
            </w:tabs>
            <w:rPr>
              <w:rFonts w:ascii="맑은 고딕" w:eastAsia="맑은 고딕" w:hAnsi="맑은 고딕"/>
              <w:sz w:val="22"/>
              <w:szCs w:val="22"/>
            </w:rPr>
          </w:pPr>
          <w:r w:rsidRPr="00EC3391">
            <w:rPr>
              <w:rFonts w:ascii="맑은 고딕" w:eastAsia="맑은 고딕" w:hAnsi="맑은 고딕"/>
              <w:b/>
              <w:bCs/>
              <w:noProof/>
              <w:sz w:val="22"/>
              <w:szCs w:val="22"/>
            </w:rPr>
            <w:fldChar w:fldCharType="end"/>
          </w:r>
        </w:p>
      </w:sdtContent>
    </w:sdt>
    <w:p w:rsidR="00E00278" w:rsidRPr="00EC3391" w:rsidRDefault="00E00278">
      <w:pPr>
        <w:widowControl/>
        <w:spacing w:line="240" w:lineRule="auto"/>
        <w:rPr>
          <w:rFonts w:ascii="맑은 고딕" w:eastAsia="맑은 고딕" w:hAnsi="맑은 고딕"/>
          <w:b/>
          <w:sz w:val="36"/>
          <w:lang w:eastAsia="ko-KR"/>
        </w:rPr>
      </w:pPr>
      <w:r w:rsidRPr="00EC3391">
        <w:rPr>
          <w:rFonts w:ascii="맑은 고딕" w:eastAsia="맑은 고딕" w:hAnsi="맑은 고딕"/>
          <w:lang w:eastAsia="ko-KR"/>
        </w:rPr>
        <w:br w:type="page"/>
      </w:r>
    </w:p>
    <w:p w:rsidR="008E7F85" w:rsidRPr="00EC3391" w:rsidRDefault="004864E1">
      <w:pPr>
        <w:pStyle w:val="Title"/>
        <w:rPr>
          <w:rFonts w:ascii="맑은 고딕" w:eastAsia="맑은 고딕" w:hAnsi="맑은 고딕"/>
          <w:lang w:eastAsia="ko-KR"/>
        </w:rPr>
      </w:pPr>
      <w:r w:rsidRPr="00EC3391">
        <w:rPr>
          <w:rFonts w:ascii="맑은 고딕" w:eastAsia="맑은 고딕" w:hAnsi="맑은 고딕"/>
          <w:lang w:eastAsia="ko-KR"/>
        </w:rPr>
        <w:lastRenderedPageBreak/>
        <w:t>Space4AR</w:t>
      </w:r>
      <w:r w:rsidRPr="00EC3391">
        <w:rPr>
          <w:rFonts w:ascii="맑은 고딕" w:eastAsia="맑은 고딕" w:hAnsi="맑은 고딕" w:hint="eastAsia"/>
          <w:lang w:eastAsia="ko-KR"/>
        </w:rPr>
        <w:t xml:space="preserve"> 앱빌더 </w:t>
      </w:r>
      <w:r w:rsidR="00873028" w:rsidRPr="00EC3391">
        <w:rPr>
          <w:rFonts w:ascii="맑은 고딕" w:eastAsia="맑은 고딕" w:hAnsi="맑은 고딕" w:hint="eastAsia"/>
          <w:lang w:eastAsia="ko-KR"/>
        </w:rPr>
        <w:t>응용방법제안서</w:t>
      </w:r>
    </w:p>
    <w:p w:rsidR="004864E1" w:rsidRPr="00EC3391" w:rsidRDefault="004864E1" w:rsidP="004864E1">
      <w:pPr>
        <w:rPr>
          <w:rFonts w:ascii="맑은 고딕" w:eastAsia="맑은 고딕" w:hAnsi="맑은 고딕"/>
          <w:lang w:eastAsia="ko-KR"/>
        </w:rPr>
      </w:pPr>
    </w:p>
    <w:p w:rsidR="00E6725D" w:rsidRPr="00EC3391" w:rsidRDefault="00E6725D" w:rsidP="00E6725D">
      <w:pPr>
        <w:pStyle w:val="Heading1"/>
        <w:rPr>
          <w:rFonts w:ascii="맑은 고딕" w:eastAsia="맑은 고딕" w:hAnsi="맑은 고딕"/>
          <w:lang w:eastAsia="ko-KR"/>
        </w:rPr>
      </w:pPr>
      <w:bookmarkStart w:id="0" w:name="_Toc143178527"/>
      <w:r w:rsidRPr="00EC3391">
        <w:rPr>
          <w:rFonts w:ascii="맑은 고딕" w:eastAsia="맑은 고딕" w:hAnsi="맑은 고딕" w:hint="eastAsia"/>
          <w:lang w:eastAsia="ko-KR"/>
        </w:rPr>
        <w:t>증강현실이란 무엇인가</w:t>
      </w:r>
      <w:bookmarkEnd w:id="0"/>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 xml:space="preserve">서두에 증강현실이란 무엇인가 라는 주제로 시작을 떼는 이유는 본 </w:t>
      </w:r>
      <w:r w:rsidRPr="00EC3391">
        <w:rPr>
          <w:rFonts w:ascii="맑은 고딕" w:eastAsia="맑은 고딕" w:hAnsi="맑은 고딕"/>
        </w:rPr>
        <w:t xml:space="preserve">Space4AR </w:t>
      </w:r>
      <w:r w:rsidRPr="00EC3391">
        <w:rPr>
          <w:rFonts w:ascii="맑은 고딕" w:eastAsia="맑은 고딕" w:hAnsi="맑은 고딕" w:hint="eastAsia"/>
        </w:rPr>
        <w:t>앱빌더가 증강현실전용 프로젝트때문인것입니다.</w:t>
      </w: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S</w:t>
      </w:r>
      <w:r w:rsidRPr="00EC3391">
        <w:rPr>
          <w:rFonts w:ascii="맑은 고딕" w:eastAsia="맑은 고딕" w:hAnsi="맑은 고딕"/>
        </w:rPr>
        <w:t xml:space="preserve">pace4AR </w:t>
      </w:r>
      <w:r w:rsidRPr="00EC3391">
        <w:rPr>
          <w:rFonts w:ascii="맑은 고딕" w:eastAsia="맑은 고딕" w:hAnsi="맑은 고딕" w:hint="eastAsia"/>
        </w:rPr>
        <w:t xml:space="preserve">앱빌더를 향후 간단히 </w:t>
      </w:r>
      <w:r w:rsidRPr="00EC3391">
        <w:rPr>
          <w:rFonts w:ascii="맑은 고딕" w:eastAsia="맑은 고딕" w:hAnsi="맑은 고딕" w:hint="eastAsia"/>
          <w:color w:val="ED7D31" w:themeColor="accent2"/>
        </w:rPr>
        <w:t>앱빌더</w:t>
      </w:r>
      <w:r w:rsidRPr="00EC3391">
        <w:rPr>
          <w:rFonts w:ascii="맑은 고딕" w:eastAsia="맑은 고딕" w:hAnsi="맑은 고딕" w:hint="eastAsia"/>
        </w:rPr>
        <w:t>라고 표현하도록 하겠습니다.</w:t>
      </w:r>
    </w:p>
    <w:p w:rsidR="00E6725D" w:rsidRPr="00EC3391" w:rsidRDefault="00E6725D" w:rsidP="00E6725D">
      <w:pPr>
        <w:pStyle w:val="contents"/>
        <w:rPr>
          <w:rFonts w:ascii="맑은 고딕" w:eastAsia="맑은 고딕" w:hAnsi="맑은 고딕"/>
        </w:rPr>
      </w:pP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증강현실에 대해서는 대체로 어느 정도를 아시리라고 보지마는 그래도 아래에 증강현실에 대해서 간단히 다시 설명드립니다.</w:t>
      </w:r>
    </w:p>
    <w:p w:rsidR="00FE2F0F" w:rsidRPr="00EC3391" w:rsidRDefault="00FE2F0F" w:rsidP="00FE2F0F">
      <w:pPr>
        <w:pStyle w:val="Heading2"/>
        <w:rPr>
          <w:rFonts w:ascii="맑은 고딕" w:eastAsia="맑은 고딕" w:hAnsi="맑은 고딕"/>
          <w:lang w:eastAsia="ko-KR"/>
        </w:rPr>
      </w:pPr>
      <w:bookmarkStart w:id="1" w:name="_Toc143178528"/>
      <w:r w:rsidRPr="00EC3391">
        <w:rPr>
          <w:rFonts w:ascii="맑은 고딕" w:eastAsia="맑은 고딕" w:hAnsi="맑은 고딕" w:hint="eastAsia"/>
          <w:lang w:eastAsia="ko-KR"/>
        </w:rPr>
        <w:t>증강현실이란 무엇일까요</w:t>
      </w:r>
      <w:bookmarkEnd w:id="1"/>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증강현실은 4차산업혁명의 융합서비스그룹에 분류되어 있는 13대 핵심분야중의 한 분야입니다.</w:t>
      </w: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증강현실은 우리가 이미 익숙되어있는 가상현실개념과 상호관계가 있습니다.</w:t>
      </w: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가상현실은 컴퓨터시스템에서 생성한 3차원 가상공간속에서 상호작용이 이루어지는 분야로 현실에 존재하지 않는 상상의 공간속에서 인체의 오감(시각, 청각, 후각, 미각, 촉각)을 통해 감정을 느낌으로써 고도의 몰입감을 갖게 되는바 쉽게 떠올릴수 있는 가상현실 시스템을 예로 들면 비행훈련시 플레이션과 유희장의 가상관성열차오락기재입니다.</w:t>
      </w: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증강현실은 가상현실의 하나의 분야에서 파생된 기술입니다.</w:t>
      </w:r>
    </w:p>
    <w:p w:rsidR="00E6725D" w:rsidRPr="00EC3391" w:rsidRDefault="00E6725D" w:rsidP="00E6725D">
      <w:pPr>
        <w:pStyle w:val="contents"/>
        <w:rPr>
          <w:rFonts w:ascii="맑은 고딕" w:eastAsia="맑은 고딕" w:hAnsi="맑은 고딕"/>
        </w:rPr>
      </w:pPr>
      <w:r w:rsidRPr="00EC3391">
        <w:rPr>
          <w:rFonts w:ascii="맑은 고딕" w:eastAsia="맑은 고딕" w:hAnsi="맑은 고딕" w:hint="eastAsia"/>
        </w:rPr>
        <w:t>증강현실은 현실과 가상의 체험을 결합하는 기술을 의미합니다.</w:t>
      </w:r>
      <w:r w:rsidRPr="00EC3391">
        <w:rPr>
          <w:rFonts w:ascii="맑은 고딕" w:eastAsia="맑은 고딕" w:hAnsi="맑은 고딕"/>
        </w:rPr>
        <w:t xml:space="preserve"> </w:t>
      </w:r>
      <w:r w:rsidRPr="00EC3391">
        <w:rPr>
          <w:rFonts w:ascii="맑은 고딕" w:eastAsia="맑은 고딕" w:hAnsi="맑은 고딕" w:hint="eastAsia"/>
        </w:rPr>
        <w:t>즉 실제환경에 가상사물을 합성하여 원래의 환경에 존재하는 사물처럼 보이도록 하는 컴퓨터그래픽기법입니다.</w:t>
      </w:r>
    </w:p>
    <w:p w:rsidR="00E6725D"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대표적인 증강현실을 예들면 아동지능계발 교육시스템입니다.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스마트폰으로 동물그림이 그려진 카드장들을 비추면 실물과도 같은 해당 동물의 3차원모델이 증강되고 동물을 특성과 성장, 그의 영어자모와 발음법에 이르기까지 상세하게 설명을 줍니다.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증강현실은 현실세계를 바탕으로 목적물에 대해서만 3차원가상현실을 적용함으로써 상대적으로 쉬운 구현조건을 가질뿐아니라 현실세계와 가상현실에서 얻기 어려운 부가적인 정보들을 보강해 제공할수 있는 특징으로 하여 최근 산업과 생활의 많은 분야에서 주목을 받고있습니다.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 xml:space="preserve">특히 스마트폰보급의 활성화와 5G통신기술의 진보로 하여 특정장치에 대한 의존도가 낮아지고 대량의 </w:t>
      </w:r>
      <w:r w:rsidR="00FA760F">
        <w:rPr>
          <w:rFonts w:ascii="맑은 고딕" w:eastAsia="맑은 고딕" w:hAnsi="맑은 고딕" w:hint="eastAsia"/>
        </w:rPr>
        <w:t>컨</w:t>
      </w:r>
      <w:r w:rsidRPr="00EC3391">
        <w:rPr>
          <w:rFonts w:ascii="맑은 고딕" w:eastAsia="맑은 고딕" w:hAnsi="맑은 고딕" w:hint="eastAsia"/>
        </w:rPr>
        <w:t>텐츠전송에 대한 제한이 완화되면서 증강현실이 급속히 부상하고 애플과 구글, 페이스북을 비롯한 대기업들의 투자열기에 힘입어 증강현실기술은 미래산업의 성장동력으로, 시대를 대표하는 핵심기술로 되고있습니다.</w:t>
      </w:r>
    </w:p>
    <w:p w:rsidR="00FE2F0F" w:rsidRPr="00EC3391" w:rsidRDefault="00FE2F0F" w:rsidP="00FE2F0F">
      <w:pPr>
        <w:pStyle w:val="Heading2"/>
        <w:rPr>
          <w:rFonts w:ascii="맑은 고딕" w:eastAsia="맑은 고딕" w:hAnsi="맑은 고딕"/>
        </w:rPr>
      </w:pPr>
      <w:bookmarkStart w:id="2" w:name="_Toc143178529"/>
      <w:proofErr w:type="spellStart"/>
      <w:r w:rsidRPr="00EC3391">
        <w:rPr>
          <w:rFonts w:ascii="맑은 고딕" w:eastAsia="맑은 고딕" w:hAnsi="맑은 고딕" w:hint="eastAsia"/>
        </w:rPr>
        <w:t>증강현실의</w:t>
      </w:r>
      <w:proofErr w:type="spellEnd"/>
      <w:r w:rsidRPr="00EC3391">
        <w:rPr>
          <w:rFonts w:ascii="맑은 고딕" w:eastAsia="맑은 고딕" w:hAnsi="맑은 고딕" w:hint="eastAsia"/>
        </w:rPr>
        <w:t xml:space="preserve"> </w:t>
      </w:r>
      <w:proofErr w:type="spellStart"/>
      <w:r w:rsidRPr="00EC3391">
        <w:rPr>
          <w:rFonts w:ascii="맑은 고딕" w:eastAsia="맑은 고딕" w:hAnsi="맑은 고딕" w:hint="eastAsia"/>
        </w:rPr>
        <w:t>전망</w:t>
      </w:r>
      <w:bookmarkEnd w:id="2"/>
      <w:proofErr w:type="spellEnd"/>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인류는 지금 새로운 산업발전단계 즉 4차산업혁명의 본격적인 걸음을 내디디고있습니다.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lastRenderedPageBreak/>
        <w:t>증강현실기술은 인공지능기술, 5</w:t>
      </w:r>
      <w:r w:rsidRPr="00EC3391">
        <w:rPr>
          <w:rFonts w:ascii="맑은 고딕" w:eastAsia="맑은 고딕" w:hAnsi="맑은 고딕"/>
        </w:rPr>
        <w:t>G</w:t>
      </w:r>
      <w:r w:rsidRPr="00EC3391">
        <w:rPr>
          <w:rFonts w:ascii="맑은 고딕" w:eastAsia="맑은 고딕" w:hAnsi="맑은 고딕" w:hint="eastAsia"/>
        </w:rPr>
        <w:t>통신기술 등과 함께 4차산업혁명의 핵심을 이루고있습니다.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지금 5</w:t>
      </w:r>
      <w:r w:rsidRPr="00EC3391">
        <w:rPr>
          <w:rFonts w:ascii="맑은 고딕" w:eastAsia="맑은 고딕" w:hAnsi="맑은 고딕"/>
        </w:rPr>
        <w:t>G</w:t>
      </w:r>
      <w:r w:rsidRPr="00EC3391">
        <w:rPr>
          <w:rFonts w:ascii="맑은 고딕" w:eastAsia="맑은 고딕" w:hAnsi="맑은 고딕" w:hint="eastAsia"/>
        </w:rPr>
        <w:t>통신기술이 정식 상용화단계에 진입하여 보다 광대한 고속통신로가 형성되어 정보전달의 대통로가 열린 반면에 이를 이용할수 있는 서비스기술이 따라서지 못한것이 현실적인 문제로 되고있습니다.</w:t>
      </w:r>
    </w:p>
    <w:p w:rsidR="00FE2F0F" w:rsidRPr="00EC3391" w:rsidRDefault="00FE2F0F" w:rsidP="00E6725D">
      <w:pPr>
        <w:pStyle w:val="contents"/>
        <w:rPr>
          <w:rFonts w:ascii="맑은 고딕" w:eastAsia="맑은 고딕" w:hAnsi="맑은 고딕"/>
        </w:rPr>
      </w:pPr>
      <w:r w:rsidRPr="00EC3391">
        <w:rPr>
          <w:rFonts w:ascii="맑은 고딕" w:eastAsia="맑은 고딕" w:hAnsi="맑은 고딕" w:hint="eastAsia"/>
        </w:rPr>
        <w:t>증강현실기술은 바로 이 대통로우를 달리는 자동차에 비유하며 그의 컨텐츠는 자동차에 싣고 달릴 물동량이라 볼수 있습니다.</w:t>
      </w:r>
    </w:p>
    <w:p w:rsidR="00FE2F0F"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최근 미국의 애플과 구글을 비롯한 적지 않은 대기업들이 증강현실 기술개발에 경쟁적으로 뛰여들어 자체의 </w:t>
      </w:r>
      <w:r w:rsidRPr="00EC3391">
        <w:rPr>
          <w:rFonts w:ascii="맑은 고딕" w:eastAsia="맑은 고딕" w:hAnsi="맑은 고딕"/>
        </w:rPr>
        <w:t>AR</w:t>
      </w:r>
      <w:r w:rsidRPr="00EC3391">
        <w:rPr>
          <w:rFonts w:ascii="맑은 고딕" w:eastAsia="맑은 고딕" w:hAnsi="맑은 고딕" w:hint="eastAsia"/>
        </w:rPr>
        <w:t>엔진을 개발하여 발표하고 증강현실 기반의 하드웨어, 소프트웨어 기술확보에 투자하며 그 영역을 확대해나가고있습니다.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애플은 2013년에 증강현실 3</w:t>
      </w:r>
      <w:r w:rsidRPr="00EC3391">
        <w:rPr>
          <w:rFonts w:ascii="맑은 고딕" w:eastAsia="맑은 고딕" w:hAnsi="맑은 고딕"/>
        </w:rPr>
        <w:t>W</w:t>
      </w:r>
      <w:r w:rsidRPr="00EC3391">
        <w:rPr>
          <w:rFonts w:ascii="맑은 고딕" w:eastAsia="맑은 고딕" w:hAnsi="맑은 고딕" w:hint="eastAsia"/>
        </w:rPr>
        <w:t xml:space="preserve">기업체인 </w:t>
      </w:r>
      <w:r w:rsidRPr="00EC3391">
        <w:rPr>
          <w:rFonts w:ascii="맑은 고딕" w:eastAsia="맑은 고딕" w:hAnsi="맑은 고딕"/>
        </w:rPr>
        <w:t>“</w:t>
      </w:r>
      <w:proofErr w:type="spellStart"/>
      <w:r w:rsidRPr="00EC3391">
        <w:rPr>
          <w:rFonts w:ascii="맑은 고딕" w:eastAsia="맑은 고딕" w:hAnsi="맑은 고딕"/>
        </w:rPr>
        <w:t>Metaio</w:t>
      </w:r>
      <w:proofErr w:type="spellEnd"/>
      <w:r w:rsidRPr="00EC3391">
        <w:rPr>
          <w:rFonts w:ascii="맑은 고딕" w:eastAsia="맑은 고딕" w:hAnsi="맑은 고딕"/>
        </w:rPr>
        <w:t>”</w:t>
      </w:r>
      <w:r w:rsidRPr="00EC3391">
        <w:rPr>
          <w:rFonts w:ascii="맑은 고딕" w:eastAsia="맑은 고딕" w:hAnsi="맑은 고딕" w:hint="eastAsia"/>
        </w:rPr>
        <w:t xml:space="preserve">를 수억불에 인수한것으로 </w:t>
      </w:r>
      <w:r w:rsidR="00FA760F">
        <w:rPr>
          <w:rFonts w:ascii="맑은 고딕" w:eastAsia="맑은 고딕" w:hAnsi="맑은 고딕" w:hint="eastAsia"/>
        </w:rPr>
        <w:t>시</w:t>
      </w:r>
      <w:r w:rsidRPr="00EC3391">
        <w:rPr>
          <w:rFonts w:ascii="맑은 고딕" w:eastAsia="맑은 고딕" w:hAnsi="맑은 고딕" w:hint="eastAsia"/>
        </w:rPr>
        <w:t xml:space="preserve">작하여 자체의 독자적인 증강현실 플랫폼인 </w:t>
      </w:r>
      <w:r w:rsidRPr="00EC3391">
        <w:rPr>
          <w:rFonts w:ascii="맑은 고딕" w:eastAsia="맑은 고딕" w:hAnsi="맑은 고딕"/>
        </w:rPr>
        <w:t>“</w:t>
      </w:r>
      <w:proofErr w:type="spellStart"/>
      <w:r w:rsidRPr="00EC3391">
        <w:rPr>
          <w:rFonts w:ascii="맑은 고딕" w:eastAsia="맑은 고딕" w:hAnsi="맑은 고딕" w:hint="eastAsia"/>
        </w:rPr>
        <w:t>ARKit</w:t>
      </w:r>
      <w:proofErr w:type="spellEnd"/>
      <w:r w:rsidRPr="00EC3391">
        <w:rPr>
          <w:rFonts w:ascii="맑은 고딕" w:eastAsia="맑은 고딕" w:hAnsi="맑은 고딕"/>
        </w:rPr>
        <w:t>”</w:t>
      </w:r>
      <w:r w:rsidRPr="00EC3391">
        <w:rPr>
          <w:rFonts w:ascii="맑은 고딕" w:eastAsia="맑은 고딕" w:hAnsi="맑은 고딕" w:hint="eastAsia"/>
        </w:rPr>
        <w:t xml:space="preserve">엔진을 발표하고 그 성능을 부단히 갱신하여 현재는 그 기술이 광범히 확장된 </w:t>
      </w:r>
      <w:r w:rsidRPr="00EC3391">
        <w:rPr>
          <w:rFonts w:ascii="맑은 고딕" w:eastAsia="맑은 고딕" w:hAnsi="맑은 고딕"/>
        </w:rPr>
        <w:t>“</w:t>
      </w:r>
      <w:proofErr w:type="spellStart"/>
      <w:r w:rsidRPr="00EC3391">
        <w:rPr>
          <w:rFonts w:ascii="맑은 고딕" w:eastAsia="맑은 고딕" w:hAnsi="맑은 고딕"/>
        </w:rPr>
        <w:t>ARKit</w:t>
      </w:r>
      <w:proofErr w:type="spellEnd"/>
      <w:r w:rsidRPr="00EC3391">
        <w:rPr>
          <w:rFonts w:ascii="맑은 고딕" w:eastAsia="맑은 고딕" w:hAnsi="맑은 고딕"/>
        </w:rPr>
        <w:t xml:space="preserve"> 3.0”</w:t>
      </w:r>
      <w:r w:rsidRPr="00EC3391">
        <w:rPr>
          <w:rFonts w:ascii="맑은 고딕" w:eastAsia="맑은 고딕" w:hAnsi="맑은 고딕" w:hint="eastAsia"/>
        </w:rPr>
        <w:t>을 출시하였습니다.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구글은 2012년 4월 증강현실기반의 구클라스를 공개하고 2014년 10월에는 중국의 알리바바와 함께 </w:t>
      </w:r>
      <w:r w:rsidRPr="00EC3391">
        <w:rPr>
          <w:rFonts w:ascii="맑은 고딕" w:eastAsia="맑은 고딕" w:hAnsi="맑은 고딕"/>
        </w:rPr>
        <w:t>AR</w:t>
      </w:r>
      <w:r w:rsidRPr="00EC3391">
        <w:rPr>
          <w:rFonts w:ascii="맑은 고딕" w:eastAsia="맑은 고딕" w:hAnsi="맑은 고딕" w:hint="eastAsia"/>
        </w:rPr>
        <w:t xml:space="preserve">안경업체인 매직리프에 600만불을 투자하여 증강현실 디바이스제조기반을 축성한데 이어 2017년 8월 자체개발한 증강현실엔진 </w:t>
      </w:r>
      <w:proofErr w:type="spellStart"/>
      <w:r w:rsidRPr="00EC3391">
        <w:rPr>
          <w:rFonts w:ascii="맑은 고딕" w:eastAsia="맑은 고딕" w:hAnsi="맑은 고딕"/>
        </w:rPr>
        <w:t>ARCore</w:t>
      </w:r>
      <w:proofErr w:type="spellEnd"/>
      <w:r w:rsidRPr="00EC3391">
        <w:rPr>
          <w:rFonts w:ascii="맑은 고딕" w:eastAsia="맑은 고딕" w:hAnsi="맑은 고딕" w:hint="eastAsia"/>
        </w:rPr>
        <w:t>를 출시하였습니다.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rPr>
        <w:t>MS</w:t>
      </w:r>
      <w:r w:rsidRPr="00EC3391">
        <w:rPr>
          <w:rFonts w:ascii="맑은 고딕" w:eastAsia="맑은 고딕" w:hAnsi="맑은 고딕" w:hint="eastAsia"/>
        </w:rPr>
        <w:t xml:space="preserve">는 스마트폰의 보급활성화로 증강현실의 신열풍을 이루었던 퀄컴의 부포리아 </w:t>
      </w:r>
      <w:r w:rsidRPr="00EC3391">
        <w:rPr>
          <w:rFonts w:ascii="맑은 고딕" w:eastAsia="맑은 고딕" w:hAnsi="맑은 고딕"/>
        </w:rPr>
        <w:t>AR</w:t>
      </w:r>
      <w:r w:rsidRPr="00EC3391">
        <w:rPr>
          <w:rFonts w:ascii="맑은 고딕" w:eastAsia="맑은 고딕" w:hAnsi="맑은 고딕" w:hint="eastAsia"/>
        </w:rPr>
        <w:t>엔진을 8천만</w:t>
      </w:r>
      <w:r w:rsidR="00FA760F">
        <w:rPr>
          <w:rFonts w:ascii="맑은 고딕" w:eastAsia="맑은 고딕" w:hAnsi="맑은 고딕" w:hint="eastAsia"/>
        </w:rPr>
        <w:t>불</w:t>
      </w:r>
      <w:r w:rsidRPr="00EC3391">
        <w:rPr>
          <w:rFonts w:ascii="맑은 고딕" w:eastAsia="맑은 고딕" w:hAnsi="맑은 고딕" w:hint="eastAsia"/>
        </w:rPr>
        <w:t>에 인수하여 증강현실분야에서 자신의 존재를 확고히 부각시켰습니다.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앞으로 증강현실은 애플, 구글, </w:t>
      </w:r>
      <w:r w:rsidRPr="00EC3391">
        <w:rPr>
          <w:rFonts w:ascii="맑은 고딕" w:eastAsia="맑은 고딕" w:hAnsi="맑은 고딕"/>
        </w:rPr>
        <w:t xml:space="preserve">MS, </w:t>
      </w:r>
      <w:r w:rsidRPr="00EC3391">
        <w:rPr>
          <w:rFonts w:ascii="맑은 고딕" w:eastAsia="맑은 고딕" w:hAnsi="맑은 고딕" w:hint="eastAsia"/>
        </w:rPr>
        <w:t xml:space="preserve">페이스북의 </w:t>
      </w:r>
      <w:r w:rsidRPr="00EC3391">
        <w:rPr>
          <w:rFonts w:ascii="맑은 고딕" w:eastAsia="맑은 고딕" w:hAnsi="맑은 고딕"/>
        </w:rPr>
        <w:t>AR</w:t>
      </w:r>
      <w:r w:rsidRPr="00EC3391">
        <w:rPr>
          <w:rFonts w:ascii="맑은 고딕" w:eastAsia="맑은 고딕" w:hAnsi="맑은 고딕" w:hint="eastAsia"/>
        </w:rPr>
        <w:t>엔진과 디바이스발전진화를 따라 자기의 생태계를 구축할것으로 보입니다.</w:t>
      </w:r>
    </w:p>
    <w:p w:rsidR="00B20525" w:rsidRPr="00EC3391" w:rsidRDefault="00B20525" w:rsidP="00E6725D">
      <w:pPr>
        <w:pStyle w:val="contents"/>
        <w:rPr>
          <w:rFonts w:ascii="맑은 고딕" w:eastAsia="맑은 고딕" w:hAnsi="맑은 고딕"/>
        </w:rPr>
      </w:pPr>
    </w:p>
    <w:p w:rsidR="00B20525" w:rsidRPr="00EC3391" w:rsidRDefault="00B20525" w:rsidP="00E6725D">
      <w:pPr>
        <w:pStyle w:val="contents"/>
        <w:ind w:firstLine="156"/>
        <w:rPr>
          <w:rFonts w:ascii="맑은 고딕" w:eastAsia="맑은 고딕" w:hAnsi="맑은 고딕"/>
          <w:i/>
          <w:color w:val="808080" w:themeColor="background1" w:themeShade="80"/>
          <w:sz w:val="22"/>
        </w:rPr>
      </w:pPr>
      <w:r w:rsidRPr="00EC3391">
        <w:rPr>
          <w:rFonts w:ascii="맑은 고딕" w:eastAsia="맑은 고딕" w:hAnsi="맑은 고딕" w:hint="eastAsia"/>
          <w:i/>
          <w:color w:val="808080" w:themeColor="background1" w:themeShade="80"/>
          <w:sz w:val="22"/>
        </w:rPr>
        <w:t>시사점:</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첫째로 - </w:t>
      </w:r>
      <w:r w:rsidRPr="00EC3391">
        <w:rPr>
          <w:rFonts w:ascii="맑은 고딕" w:eastAsia="맑은 고딕" w:hAnsi="맑은 고딕"/>
        </w:rPr>
        <w:t>AR</w:t>
      </w:r>
      <w:r w:rsidRPr="00EC3391">
        <w:rPr>
          <w:rFonts w:ascii="맑은 고딕" w:eastAsia="맑은 고딕" w:hAnsi="맑은 고딕" w:hint="eastAsia"/>
        </w:rPr>
        <w:t xml:space="preserve">엔진시장은 일정한 기간 애플의 </w:t>
      </w:r>
      <w:proofErr w:type="spellStart"/>
      <w:r w:rsidRPr="00EC3391">
        <w:rPr>
          <w:rFonts w:ascii="맑은 고딕" w:eastAsia="맑은 고딕" w:hAnsi="맑은 고딕"/>
        </w:rPr>
        <w:t>ARKit</w:t>
      </w:r>
      <w:proofErr w:type="spellEnd"/>
      <w:r w:rsidRPr="00EC3391">
        <w:rPr>
          <w:rFonts w:ascii="맑은 고딕" w:eastAsia="맑은 고딕" w:hAnsi="맑은 고딕" w:hint="eastAsia"/>
        </w:rPr>
        <w:t xml:space="preserve">와 구글의 </w:t>
      </w:r>
      <w:proofErr w:type="spellStart"/>
      <w:r w:rsidRPr="00EC3391">
        <w:rPr>
          <w:rFonts w:ascii="맑은 고딕" w:eastAsia="맑은 고딕" w:hAnsi="맑은 고딕"/>
        </w:rPr>
        <w:t>ARCore</w:t>
      </w:r>
      <w:proofErr w:type="spellEnd"/>
      <w:r w:rsidRPr="00EC3391">
        <w:rPr>
          <w:rFonts w:ascii="맑은 고딕" w:eastAsia="맑은 고딕" w:hAnsi="맑은 고딕" w:hint="eastAsia"/>
        </w:rPr>
        <w:t>를 주축으로 고정되며 이 두기업에 얽매인 구도를 유지할것으로 보입니다.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이로부터 자체의 선진적인 </w:t>
      </w:r>
      <w:r w:rsidRPr="00EC3391">
        <w:rPr>
          <w:rFonts w:ascii="맑은 고딕" w:eastAsia="맑은 고딕" w:hAnsi="맑은 고딕"/>
        </w:rPr>
        <w:t>AR</w:t>
      </w:r>
      <w:r w:rsidRPr="00EC3391">
        <w:rPr>
          <w:rFonts w:ascii="맑은 고딕" w:eastAsia="맑은 고딕" w:hAnsi="맑은 고딕" w:hint="eastAsia"/>
        </w:rPr>
        <w:t>엔진을 보유하지 못한다면 증강현실시장에서 근본적인 경쟁력을 확보할수 없습니다.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둘째로 - </w:t>
      </w:r>
      <w:r w:rsidRPr="00EC3391">
        <w:rPr>
          <w:rFonts w:ascii="맑은 고딕" w:eastAsia="맑은 고딕" w:hAnsi="맑은 고딕"/>
        </w:rPr>
        <w:t>AR</w:t>
      </w:r>
      <w:r w:rsidRPr="00EC3391">
        <w:rPr>
          <w:rFonts w:ascii="맑은 고딕" w:eastAsia="맑은 고딕" w:hAnsi="맑은 고딕" w:hint="eastAsia"/>
        </w:rPr>
        <w:t xml:space="preserve">시장의 관심유도를 위한 다양한 녹화컨텐츠 개발지원에 </w:t>
      </w:r>
      <w:r w:rsidRPr="00EC3391">
        <w:rPr>
          <w:rFonts w:ascii="맑은 고딕" w:eastAsia="맑은 고딕" w:hAnsi="맑은 고딕"/>
        </w:rPr>
        <w:t>AR</w:t>
      </w:r>
      <w:r w:rsidRPr="00EC3391">
        <w:rPr>
          <w:rFonts w:ascii="맑은 고딕" w:eastAsia="맑은 고딕" w:hAnsi="맑은 고딕" w:hint="eastAsia"/>
        </w:rPr>
        <w:t>기업들의 역할이 기대가 됩니다.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소수의 대기업주도 컨텐츠개발보다는 다수의 중소, 벤처기업, 개인개발자의 개발참여가 컨텐츠확보에 효과적이라는것이 일반적인 견해입니다.</w:t>
      </w:r>
    </w:p>
    <w:p w:rsidR="00B20525" w:rsidRPr="00EC3391" w:rsidRDefault="00B20525" w:rsidP="00E6725D">
      <w:pPr>
        <w:pStyle w:val="contents"/>
        <w:rPr>
          <w:rFonts w:ascii="맑은 고딕" w:eastAsia="맑은 고딕" w:hAnsi="맑은 고딕"/>
        </w:rPr>
      </w:pPr>
      <w:r w:rsidRPr="00EC3391">
        <w:rPr>
          <w:rFonts w:ascii="맑은 고딕" w:eastAsia="맑은 고딕" w:hAnsi="맑은 고딕" w:hint="eastAsia"/>
        </w:rPr>
        <w:t xml:space="preserve">셋째로 </w:t>
      </w:r>
      <w:r w:rsidRPr="00EC3391">
        <w:rPr>
          <w:rFonts w:ascii="맑은 고딕" w:eastAsia="맑은 고딕" w:hAnsi="맑은 고딕"/>
        </w:rPr>
        <w:t>–</w:t>
      </w:r>
      <w:r w:rsidRPr="00EC3391">
        <w:rPr>
          <w:rFonts w:ascii="맑은 고딕" w:eastAsia="맑은 고딕" w:hAnsi="맑은 고딕" w:hint="eastAsia"/>
        </w:rPr>
        <w:t xml:space="preserve"> 중소기업의 활발한 참여가 가능해진 생태계의 조성으로 디바이스제조경쟁력강화와 고속네트워크환경 조성을 위한 설비투자와 기술개발자원이 예상됩니다.</w:t>
      </w:r>
    </w:p>
    <w:p w:rsidR="00B20525"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 xml:space="preserve">넷째로 </w:t>
      </w:r>
      <w:r w:rsidRPr="00EC3391">
        <w:rPr>
          <w:rFonts w:ascii="맑은 고딕" w:eastAsia="맑은 고딕" w:hAnsi="맑은 고딕"/>
        </w:rPr>
        <w:t>–</w:t>
      </w:r>
      <w:r w:rsidRPr="00EC3391">
        <w:rPr>
          <w:rFonts w:ascii="맑은 고딕" w:eastAsia="맑은 고딕" w:hAnsi="맑은 고딕" w:hint="eastAsia"/>
        </w:rPr>
        <w:t xml:space="preserve"> 증강현실기술과 인공지능이 결합되어 산업과 생활의 이모저</w:t>
      </w:r>
      <w:r w:rsidR="00FA760F">
        <w:rPr>
          <w:rFonts w:ascii="맑은 고딕" w:eastAsia="맑은 고딕" w:hAnsi="맑은 고딕" w:hint="eastAsia"/>
        </w:rPr>
        <w:t>모</w:t>
      </w:r>
      <w:r w:rsidRPr="00EC3391">
        <w:rPr>
          <w:rFonts w:ascii="맑은 고딕" w:eastAsia="맑은 고딕" w:hAnsi="맑은 고딕" w:hint="eastAsia"/>
        </w:rPr>
        <w:t>에서 다양한 증강현실서비스가 개발될것으로 예상이 되고있습니다.</w:t>
      </w:r>
    </w:p>
    <w:p w:rsidR="003A0488" w:rsidRPr="00EC3391" w:rsidRDefault="003A0488" w:rsidP="00E6725D">
      <w:pPr>
        <w:pStyle w:val="contents"/>
        <w:rPr>
          <w:rFonts w:ascii="맑은 고딕" w:eastAsia="맑은 고딕" w:hAnsi="맑은 고딕"/>
        </w:rPr>
      </w:pPr>
    </w:p>
    <w:p w:rsidR="003A0488" w:rsidRPr="00EC3391" w:rsidRDefault="003A0488" w:rsidP="003A0488">
      <w:pPr>
        <w:pStyle w:val="Heading2"/>
        <w:rPr>
          <w:rFonts w:ascii="맑은 고딕" w:eastAsia="맑은 고딕" w:hAnsi="맑은 고딕"/>
          <w:lang w:eastAsia="ko-KR"/>
        </w:rPr>
      </w:pPr>
      <w:bookmarkStart w:id="3" w:name="_Toc143178530"/>
      <w:r w:rsidRPr="00EC3391">
        <w:rPr>
          <w:rFonts w:ascii="맑은 고딕" w:eastAsia="맑은 고딕" w:hAnsi="맑은 고딕" w:hint="eastAsia"/>
          <w:lang w:eastAsia="ko-KR"/>
        </w:rPr>
        <w:lastRenderedPageBreak/>
        <w:t>증강현실앱 제작의 현실태</w:t>
      </w:r>
      <w:bookmarkEnd w:id="3"/>
    </w:p>
    <w:p w:rsidR="003A0488" w:rsidRPr="00FA760F" w:rsidRDefault="00FA760F" w:rsidP="00E6725D">
      <w:pPr>
        <w:pStyle w:val="contents"/>
        <w:ind w:firstLine="156"/>
        <w:rPr>
          <w:rFonts w:ascii="맑은 고딕" w:eastAsia="맑은 고딕" w:hAnsi="맑은 고딕"/>
          <w:b/>
          <w:i/>
          <w:color w:val="BFBFBF" w:themeColor="background1" w:themeShade="BF"/>
          <w:sz w:val="22"/>
        </w:rPr>
      </w:pPr>
      <w:r>
        <w:rPr>
          <w:rFonts w:ascii="맑은 고딕" w:eastAsia="맑은 고딕" w:hAnsi="맑은 고딕" w:hint="eastAsia"/>
          <w:b/>
          <w:i/>
          <w:color w:val="BFBFBF" w:themeColor="background1" w:themeShade="BF"/>
          <w:sz w:val="22"/>
        </w:rPr>
        <w:t xml:space="preserve">* </w:t>
      </w:r>
      <w:r w:rsidR="003A0488" w:rsidRPr="00FA760F">
        <w:rPr>
          <w:rFonts w:ascii="맑은 고딕" w:eastAsia="맑은 고딕" w:hAnsi="맑은 고딕" w:hint="eastAsia"/>
          <w:b/>
          <w:i/>
          <w:color w:val="BFBFBF" w:themeColor="background1" w:themeShade="BF"/>
          <w:sz w:val="22"/>
        </w:rPr>
        <w:t>증강현실의 적용분야는 현실 그 자체로서 광범하며 증강현실제작에 대한 수요가 매우 높다.</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앞서 증강현실의 개념에 언급해드렸으니 더 말씀드리지 않겠습니다.</w:t>
      </w:r>
    </w:p>
    <w:p w:rsidR="003A0488" w:rsidRPr="00FA760F" w:rsidRDefault="00FA760F" w:rsidP="00E6725D">
      <w:pPr>
        <w:pStyle w:val="contents"/>
        <w:ind w:firstLine="156"/>
        <w:rPr>
          <w:rFonts w:ascii="맑은 고딕" w:eastAsia="맑은 고딕" w:hAnsi="맑은 고딕"/>
          <w:b/>
          <w:i/>
          <w:color w:val="BFBFBF" w:themeColor="background1" w:themeShade="BF"/>
          <w:sz w:val="22"/>
        </w:rPr>
      </w:pPr>
      <w:r>
        <w:rPr>
          <w:rFonts w:ascii="맑은 고딕" w:eastAsia="맑은 고딕" w:hAnsi="맑은 고딕" w:hint="eastAsia"/>
          <w:b/>
          <w:i/>
          <w:color w:val="BFBFBF" w:themeColor="background1" w:themeShade="BF"/>
          <w:sz w:val="22"/>
        </w:rPr>
        <w:t xml:space="preserve">* </w:t>
      </w:r>
      <w:r w:rsidR="003A0488" w:rsidRPr="00FA760F">
        <w:rPr>
          <w:rFonts w:ascii="맑은 고딕" w:eastAsia="맑은 고딕" w:hAnsi="맑은 고딕" w:hint="eastAsia"/>
          <w:b/>
          <w:i/>
          <w:color w:val="BFBFBF" w:themeColor="background1" w:themeShade="BF"/>
          <w:sz w:val="22"/>
        </w:rPr>
        <w:t>증강현실제작의 전문성과 복잡성, 비용 등의 문제로 일반 사용자나 중소규모업체들에서 증강현실을 제작하는것은 매우 힘든 문제로 나선다.</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증강현실을 제작하려면</w:t>
      </w:r>
    </w:p>
    <w:p w:rsidR="003A0488" w:rsidRPr="00EC3391" w:rsidRDefault="003A0488" w:rsidP="00E6725D">
      <w:pPr>
        <w:pStyle w:val="contents"/>
        <w:rPr>
          <w:rFonts w:ascii="맑은 고딕" w:eastAsia="맑은 고딕" w:hAnsi="맑은 고딕"/>
          <w:color w:val="ED7D31" w:themeColor="accent2"/>
        </w:rPr>
      </w:pPr>
      <w:r w:rsidRPr="00EC3391">
        <w:rPr>
          <w:rFonts w:ascii="맑은 고딕" w:eastAsia="맑은 고딕" w:hAnsi="맑은 고딕" w:hint="eastAsia"/>
          <w:color w:val="ED7D31" w:themeColor="accent2"/>
        </w:rPr>
        <w:t>현실을 인식하는 기술 + 증강현실편집기술 + 사용자상호작용기술</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이 다 구현되어야 합니다.</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 xml:space="preserve">이러한 기술들은 의연 </w:t>
      </w:r>
      <w:r w:rsidRPr="00EC3391">
        <w:rPr>
          <w:rFonts w:ascii="맑은 고딕" w:eastAsia="맑은 고딕" w:hAnsi="맑은 고딕" w:hint="eastAsia"/>
          <w:color w:val="ED7D31" w:themeColor="accent2"/>
        </w:rPr>
        <w:t>유니티3D</w:t>
      </w:r>
      <w:r w:rsidRPr="00EC3391">
        <w:rPr>
          <w:rFonts w:ascii="맑은 고딕" w:eastAsia="맑은 고딕" w:hAnsi="맑은 고딕" w:hint="eastAsia"/>
        </w:rPr>
        <w:t>와 같은 전문편집도구와 비용이 크고 설치와 이용이 복잡한 현실인식엔진을 이용할것을 전제로 하기때문에</w:t>
      </w:r>
    </w:p>
    <w:p w:rsidR="003A0488" w:rsidRPr="00EC3391" w:rsidRDefault="003A0488" w:rsidP="00E6725D">
      <w:pPr>
        <w:pStyle w:val="contents"/>
        <w:rPr>
          <w:rFonts w:ascii="맑은 고딕" w:eastAsia="맑은 고딕" w:hAnsi="맑은 고딕"/>
          <w:color w:val="ED7D31" w:themeColor="accent2"/>
        </w:rPr>
      </w:pPr>
      <w:r w:rsidRPr="00EC3391">
        <w:rPr>
          <w:rFonts w:ascii="맑은 고딕" w:eastAsia="맑은 고딕" w:hAnsi="맑은 고딕" w:hint="eastAsia"/>
          <w:color w:val="ED7D31" w:themeColor="accent2"/>
        </w:rPr>
        <w:t>전문성, 복잡성, 비용성</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문제를 내포하게 됩니다.</w:t>
      </w:r>
    </w:p>
    <w:p w:rsidR="003A0488" w:rsidRPr="00EC3391" w:rsidRDefault="003A0488" w:rsidP="00E6725D">
      <w:pPr>
        <w:pStyle w:val="contents"/>
        <w:rPr>
          <w:rFonts w:ascii="맑은 고딕" w:eastAsia="맑은 고딕" w:hAnsi="맑은 고딕"/>
        </w:rPr>
      </w:pPr>
    </w:p>
    <w:p w:rsidR="003A0488" w:rsidRPr="00EC3391" w:rsidRDefault="003A0488" w:rsidP="003A0488">
      <w:pPr>
        <w:pStyle w:val="contents"/>
        <w:ind w:firstLine="156"/>
        <w:rPr>
          <w:rFonts w:ascii="맑은 고딕" w:eastAsia="맑은 고딕" w:hAnsi="맑은 고딕"/>
          <w:b/>
          <w:i/>
          <w:sz w:val="22"/>
        </w:rPr>
      </w:pPr>
      <w:r w:rsidRPr="00EC3391">
        <w:rPr>
          <w:rFonts w:ascii="맑은 고딕" w:eastAsia="맑은 고딕" w:hAnsi="맑은 고딕" w:hint="eastAsia"/>
          <w:b/>
          <w:i/>
          <w:sz w:val="22"/>
        </w:rPr>
        <w:t>증강현실앱제작도구의 출시</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최근 여러 나라들에서 일반 사용자들도 증강현실기술을 쉽게 이용하며 적은 비용으로 증강현실앱을 제작할수 있는 편리한 앱제작도구들을 출시하고있으나..</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 xml:space="preserve">편집내용의 </w:t>
      </w:r>
      <w:r w:rsidRPr="00EC3391">
        <w:rPr>
          <w:rFonts w:ascii="맑은 고딕" w:eastAsia="맑은 고딕" w:hAnsi="맑은 고딕" w:hint="eastAsia"/>
          <w:color w:val="ED7D31" w:themeColor="accent2"/>
        </w:rPr>
        <w:t>풍부화</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 xml:space="preserve">현실과의 </w:t>
      </w:r>
      <w:r w:rsidRPr="00EC3391">
        <w:rPr>
          <w:rFonts w:ascii="맑은 고딕" w:eastAsia="맑은 고딕" w:hAnsi="맑은 고딕" w:hint="eastAsia"/>
          <w:color w:val="ED7D31" w:themeColor="accent2"/>
        </w:rPr>
        <w:t>호상작용성</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 xml:space="preserve">앱제작의 </w:t>
      </w:r>
      <w:r w:rsidRPr="00EC3391">
        <w:rPr>
          <w:rFonts w:ascii="맑은 고딕" w:eastAsia="맑은 고딕" w:hAnsi="맑은 고딕" w:hint="eastAsia"/>
          <w:color w:val="ED7D31" w:themeColor="accent2"/>
        </w:rPr>
        <w:t>자동화</w:t>
      </w:r>
    </w:p>
    <w:p w:rsidR="003A0488" w:rsidRPr="00EC3391" w:rsidRDefault="003A0488" w:rsidP="00E6725D">
      <w:pPr>
        <w:pStyle w:val="contents"/>
        <w:rPr>
          <w:rFonts w:ascii="맑은 고딕" w:eastAsia="맑은 고딕" w:hAnsi="맑은 고딕"/>
        </w:rPr>
      </w:pPr>
      <w:r w:rsidRPr="00EC3391">
        <w:rPr>
          <w:rFonts w:ascii="맑은 고딕" w:eastAsia="맑은 고딕" w:hAnsi="맑은 고딕" w:hint="eastAsia"/>
        </w:rPr>
        <w:t>등이 원만히 해결되지 못하고있는 상황입니다.</w:t>
      </w:r>
    </w:p>
    <w:p w:rsidR="000C1701" w:rsidRPr="00EC3391" w:rsidRDefault="000C1701" w:rsidP="00E6725D">
      <w:pPr>
        <w:pStyle w:val="contents"/>
        <w:rPr>
          <w:rFonts w:ascii="맑은 고딕" w:eastAsia="맑은 고딕" w:hAnsi="맑은 고딕"/>
        </w:rPr>
      </w:pPr>
    </w:p>
    <w:p w:rsidR="000C1701" w:rsidRPr="00EC3391" w:rsidRDefault="000C1701" w:rsidP="000C1701">
      <w:pPr>
        <w:pStyle w:val="Heading2"/>
        <w:rPr>
          <w:rFonts w:ascii="맑은 고딕" w:eastAsia="맑은 고딕" w:hAnsi="맑은 고딕"/>
          <w:lang w:eastAsia="ko-KR"/>
        </w:rPr>
      </w:pPr>
      <w:bookmarkStart w:id="4" w:name="_Toc143178531"/>
      <w:r w:rsidRPr="00EC3391">
        <w:rPr>
          <w:rFonts w:ascii="맑은 고딕" w:eastAsia="맑은 고딕" w:hAnsi="맑은 고딕" w:hint="eastAsia"/>
          <w:lang w:eastAsia="ko-KR"/>
        </w:rPr>
        <w:t>증강현실앱 제작도구의 사명</w:t>
      </w:r>
      <w:bookmarkEnd w:id="4"/>
    </w:p>
    <w:p w:rsidR="000C1701" w:rsidRPr="00EC3391" w:rsidRDefault="000C1701" w:rsidP="00E6725D">
      <w:pPr>
        <w:pStyle w:val="contents"/>
        <w:rPr>
          <w:rFonts w:ascii="맑은 고딕" w:eastAsia="맑은 고딕" w:hAnsi="맑은 고딕"/>
        </w:rPr>
      </w:pPr>
      <w:r w:rsidRPr="00EC3391">
        <w:rPr>
          <w:rFonts w:ascii="맑은 고딕" w:eastAsia="맑은 고딕" w:hAnsi="맑은 고딕" w:hint="eastAsia"/>
        </w:rPr>
        <w:t>증강현실앱 제작도구는 증강현실구현에서 나서는 전문성, 복잡성, 비용성을 해소하고 증강현실편집의 풍부화, 호상작용성, 앱빌드 자동화를 원만히 실현하여 누구나 손쉽게 자기만의 증강현실과 앱을 제작할수 있는 도구를 제공하는것을 목적으로 하고 있습니다.</w:t>
      </w:r>
    </w:p>
    <w:p w:rsidR="000C1701" w:rsidRPr="00EC3391" w:rsidRDefault="000C1701" w:rsidP="000C1701">
      <w:pPr>
        <w:pStyle w:val="contents"/>
        <w:numPr>
          <w:ilvl w:val="0"/>
          <w:numId w:val="17"/>
        </w:numPr>
        <w:ind w:firstLineChars="0"/>
        <w:rPr>
          <w:rFonts w:ascii="맑은 고딕" w:eastAsia="맑은 고딕" w:hAnsi="맑은 고딕"/>
        </w:rPr>
      </w:pPr>
      <w:r w:rsidRPr="00EC3391">
        <w:rPr>
          <w:rFonts w:ascii="맑은 고딕" w:eastAsia="맑은 고딕" w:hAnsi="맑은 고딕" w:hint="eastAsia"/>
        </w:rPr>
        <w:t>간단한 마커그림만을 등록하여 증강현실엔진을 사용할수 있다.</w:t>
      </w:r>
    </w:p>
    <w:p w:rsidR="000C1701" w:rsidRPr="00EC3391" w:rsidRDefault="000C1701" w:rsidP="000C1701">
      <w:pPr>
        <w:pStyle w:val="contents"/>
        <w:numPr>
          <w:ilvl w:val="0"/>
          <w:numId w:val="17"/>
        </w:numPr>
        <w:ind w:firstLineChars="0"/>
        <w:rPr>
          <w:rFonts w:ascii="맑은 고딕" w:eastAsia="맑은 고딕" w:hAnsi="맑은 고딕"/>
        </w:rPr>
      </w:pPr>
      <w:r w:rsidRPr="00EC3391">
        <w:rPr>
          <w:rFonts w:ascii="맑은 고딕" w:eastAsia="맑은 고딕" w:hAnsi="맑은 고딕" w:hint="eastAsia"/>
        </w:rPr>
        <w:t>유니티와 같은 별도의 프로그램설치와 복잡한 3디편집환경이 아니라 사용자들이 이미 친숙해진 웹브라우저상에서 증강현실편집환경을 지원한다.</w:t>
      </w:r>
    </w:p>
    <w:p w:rsidR="000C1701" w:rsidRPr="00EC3391" w:rsidRDefault="000C1701" w:rsidP="000C1701">
      <w:pPr>
        <w:pStyle w:val="contents"/>
        <w:numPr>
          <w:ilvl w:val="0"/>
          <w:numId w:val="17"/>
        </w:numPr>
        <w:ind w:firstLineChars="0"/>
        <w:rPr>
          <w:rFonts w:ascii="맑은 고딕" w:eastAsia="맑은 고딕" w:hAnsi="맑은 고딕"/>
        </w:rPr>
      </w:pPr>
      <w:r w:rsidRPr="00EC3391">
        <w:rPr>
          <w:rFonts w:ascii="맑은 고딕" w:eastAsia="맑은 고딕" w:hAnsi="맑은 고딕" w:hint="eastAsia"/>
        </w:rPr>
        <w:t>앱빌드의 자동화를 원만히 구성하여 자기만의 앱을 쉽게 만들수 있게 한다.</w:t>
      </w:r>
    </w:p>
    <w:p w:rsidR="000C1701" w:rsidRPr="00EC3391" w:rsidRDefault="000C1701" w:rsidP="00E6725D">
      <w:pPr>
        <w:pStyle w:val="contents"/>
        <w:rPr>
          <w:rFonts w:ascii="맑은 고딕" w:eastAsia="맑은 고딕" w:hAnsi="맑은 고딕"/>
        </w:rPr>
      </w:pPr>
      <w:r w:rsidRPr="00EC3391">
        <w:rPr>
          <w:rFonts w:ascii="맑은 고딕" w:eastAsia="맑은 고딕" w:hAnsi="맑은 고딕" w:hint="eastAsia"/>
        </w:rPr>
        <w:t>여기서 마커라고 하는것은 현실을 인식하는데 기초로 되는 그림이나 2차원, 3차원 요소들을 말합니다.</w:t>
      </w:r>
    </w:p>
    <w:p w:rsidR="000C1701" w:rsidRPr="00EC3391" w:rsidRDefault="000C1701" w:rsidP="00E6725D">
      <w:pPr>
        <w:pStyle w:val="contents"/>
        <w:rPr>
          <w:rFonts w:ascii="맑은 고딕" w:eastAsia="맑은 고딕" w:hAnsi="맑은 고딕"/>
        </w:rPr>
      </w:pPr>
    </w:p>
    <w:p w:rsidR="000C1701" w:rsidRPr="00EC3391" w:rsidRDefault="000C1701" w:rsidP="00E6725D">
      <w:pPr>
        <w:pStyle w:val="contents"/>
        <w:rPr>
          <w:rFonts w:ascii="맑은 고딕" w:eastAsia="맑은 고딕" w:hAnsi="맑은 고딕"/>
        </w:rPr>
      </w:pPr>
      <w:r w:rsidRPr="00EC3391">
        <w:rPr>
          <w:rFonts w:ascii="맑은 고딕" w:eastAsia="맑은 고딕" w:hAnsi="맑은 고딕" w:hint="eastAsia"/>
        </w:rPr>
        <w:t xml:space="preserve">이로부터 </w:t>
      </w:r>
      <w:r w:rsidRPr="00EC3391">
        <w:rPr>
          <w:rFonts w:ascii="맑은 고딕" w:eastAsia="맑은 고딕" w:hAnsi="맑은 고딕" w:hint="eastAsia"/>
          <w:i/>
          <w:color w:val="ED7D31" w:themeColor="accent2"/>
          <w:sz w:val="22"/>
        </w:rPr>
        <w:t xml:space="preserve">나만의 증강현실앱 </w:t>
      </w:r>
      <w:r w:rsidRPr="00EC3391">
        <w:rPr>
          <w:rFonts w:ascii="맑은 고딕" w:eastAsia="맑은 고딕" w:hAnsi="맑은 고딕" w:hint="eastAsia"/>
        </w:rPr>
        <w:t xml:space="preserve">을 </w:t>
      </w:r>
      <w:r w:rsidRPr="00542072">
        <w:rPr>
          <w:rFonts w:ascii="맑은 고딕" w:eastAsia="맑은 고딕" w:hAnsi="맑은 고딕" w:hint="eastAsia"/>
          <w:i/>
          <w:color w:val="ED7D31" w:themeColor="accent2"/>
        </w:rPr>
        <w:t>쉽게</w:t>
      </w:r>
      <w:r w:rsidRPr="00EC3391">
        <w:rPr>
          <w:rFonts w:ascii="맑은 고딕" w:eastAsia="맑은 고딕" w:hAnsi="맑은 고딕" w:hint="eastAsia"/>
        </w:rPr>
        <w:t xml:space="preserve"> 만들어내자.</w:t>
      </w:r>
      <w:r w:rsidRPr="00EC3391">
        <w:rPr>
          <w:rFonts w:ascii="맑은 고딕" w:eastAsia="맑은 고딕" w:hAnsi="맑은 고딕"/>
        </w:rPr>
        <w:t>.</w:t>
      </w:r>
    </w:p>
    <w:p w:rsidR="00326CCE" w:rsidRDefault="000C1701" w:rsidP="00E6725D">
      <w:pPr>
        <w:pStyle w:val="contents"/>
        <w:rPr>
          <w:rFonts w:ascii="맑은 고딕" w:eastAsia="맑은 고딕" w:hAnsi="맑은 고딕"/>
        </w:rPr>
      </w:pPr>
      <w:r w:rsidRPr="00EC3391">
        <w:rPr>
          <w:rFonts w:ascii="맑은 고딕" w:eastAsia="맑은 고딕" w:hAnsi="맑은 고딕" w:hint="eastAsia"/>
        </w:rPr>
        <w:t xml:space="preserve">이것이 </w:t>
      </w:r>
      <w:r w:rsidRPr="00EC3391">
        <w:rPr>
          <w:rFonts w:ascii="맑은 고딕" w:eastAsia="맑은 고딕" w:hAnsi="맑은 고딕" w:hint="eastAsia"/>
          <w:i/>
          <w:color w:val="ED7D31" w:themeColor="accent2"/>
          <w:sz w:val="22"/>
        </w:rPr>
        <w:t xml:space="preserve">앱빌더가 만들어진 목적 </w:t>
      </w:r>
      <w:r w:rsidRPr="00EC3391">
        <w:rPr>
          <w:rFonts w:ascii="맑은 고딕" w:eastAsia="맑은 고딕" w:hAnsi="맑은 고딕" w:hint="eastAsia"/>
        </w:rPr>
        <w:t>이라고 할수 있습니다.</w:t>
      </w:r>
    </w:p>
    <w:p w:rsidR="00326CCE" w:rsidRDefault="00326CCE" w:rsidP="00326CCE">
      <w:pPr>
        <w:rPr>
          <w:lang w:eastAsia="ko-KR"/>
        </w:rPr>
      </w:pPr>
      <w:r>
        <w:rPr>
          <w:lang w:eastAsia="ko-KR"/>
        </w:rPr>
        <w:br w:type="page"/>
      </w:r>
    </w:p>
    <w:p w:rsidR="00E6725D" w:rsidRPr="00EC3391" w:rsidRDefault="000C1701" w:rsidP="000C1701">
      <w:pPr>
        <w:pStyle w:val="Heading1"/>
        <w:rPr>
          <w:rFonts w:ascii="맑은 고딕" w:eastAsia="맑은 고딕" w:hAnsi="맑은 고딕"/>
          <w:lang w:eastAsia="ko-KR"/>
        </w:rPr>
      </w:pPr>
      <w:bookmarkStart w:id="5" w:name="_Toc143178532"/>
      <w:r w:rsidRPr="00EC3391">
        <w:rPr>
          <w:rFonts w:ascii="맑은 고딕" w:eastAsia="맑은 고딕" w:hAnsi="맑은 고딕" w:hint="eastAsia"/>
          <w:lang w:eastAsia="ko-KR"/>
        </w:rPr>
        <w:lastRenderedPageBreak/>
        <w:t>앱빌더의 응용</w:t>
      </w:r>
      <w:bookmarkEnd w:id="5"/>
    </w:p>
    <w:p w:rsidR="000C1701" w:rsidRPr="00EC3391" w:rsidRDefault="000C1701" w:rsidP="000C1701">
      <w:pPr>
        <w:pStyle w:val="contents"/>
        <w:rPr>
          <w:rFonts w:ascii="맑은 고딕" w:eastAsia="맑은 고딕" w:hAnsi="맑은 고딕"/>
        </w:rPr>
      </w:pPr>
      <w:r w:rsidRPr="00EC3391">
        <w:rPr>
          <w:rFonts w:ascii="맑은 고딕" w:eastAsia="맑은 고딕" w:hAnsi="맑은 고딕" w:hint="eastAsia"/>
        </w:rPr>
        <w:t>아무리 훌륭하게 만들어진 제품이라 할지라도 그것이 시대의 요구에 따라서지 못하거나 사람들에게 만족감을 줄수 없다면 만들지 않은것만 못하게 되겠지요.</w:t>
      </w:r>
    </w:p>
    <w:p w:rsidR="000C1701" w:rsidRPr="00EC3391" w:rsidRDefault="008116C4" w:rsidP="000C1701">
      <w:pPr>
        <w:pStyle w:val="contents"/>
        <w:rPr>
          <w:rFonts w:ascii="맑은 고딕" w:eastAsia="맑은 고딕" w:hAnsi="맑은 고딕"/>
        </w:rPr>
      </w:pPr>
      <w:r w:rsidRPr="00EC3391">
        <w:rPr>
          <w:rFonts w:ascii="맑은 고딕" w:eastAsia="맑은 고딕" w:hAnsi="맑은 고딕" w:hint="eastAsia"/>
        </w:rPr>
        <w:t xml:space="preserve">나만의 증강현실앱을 만들어 코흘리개 아이들일지라도 증강현실을 접목해보고 그에 매력을 느껴 사회발전에 이바지하려는 다소한 목적으로 앱빌더라는 실체가 만들어졌지만 이것을 어디에 응용해야 더 큰 </w:t>
      </w:r>
      <w:r w:rsidR="00910F04" w:rsidRPr="00EC3391">
        <w:rPr>
          <w:rFonts w:ascii="맑은 고딕" w:eastAsia="맑은 고딕" w:hAnsi="맑은 고딕" w:hint="eastAsia"/>
        </w:rPr>
        <w:t>수</w:t>
      </w:r>
      <w:r w:rsidRPr="00EC3391">
        <w:rPr>
          <w:rFonts w:ascii="맑은 고딕" w:eastAsia="맑은 고딕" w:hAnsi="맑은 고딕" w:hint="eastAsia"/>
        </w:rPr>
        <w:t>익을 얻게 될것인가에 대해 많이 고민도 해보았습니다.</w:t>
      </w:r>
    </w:p>
    <w:p w:rsidR="008116C4" w:rsidRPr="00EC3391" w:rsidRDefault="008116C4" w:rsidP="000C1701">
      <w:pPr>
        <w:pStyle w:val="contents"/>
        <w:rPr>
          <w:rFonts w:ascii="맑은 고딕" w:eastAsia="맑은 고딕" w:hAnsi="맑은 고딕"/>
        </w:rPr>
      </w:pPr>
      <w:r w:rsidRPr="00EC3391">
        <w:rPr>
          <w:rFonts w:ascii="맑은 고딕" w:eastAsia="맑은 고딕" w:hAnsi="맑은 고딕" w:hint="eastAsia"/>
        </w:rPr>
        <w:t xml:space="preserve">아래에 앱빌더의 응용마당에 대한 저자의 소박한 의견을 적으니 </w:t>
      </w:r>
      <w:r w:rsidR="00FA760F">
        <w:rPr>
          <w:rFonts w:ascii="맑은 고딕" w:eastAsia="맑은 고딕" w:hAnsi="맑은 고딕" w:hint="eastAsia"/>
        </w:rPr>
        <w:t xml:space="preserve">다소 </w:t>
      </w:r>
      <w:r w:rsidRPr="00EC3391">
        <w:rPr>
          <w:rFonts w:ascii="맑은 고딕" w:eastAsia="맑은 고딕" w:hAnsi="맑은 고딕" w:hint="eastAsia"/>
        </w:rPr>
        <w:t>참고가 되시길 바랍니다.</w:t>
      </w:r>
    </w:p>
    <w:p w:rsidR="008116C4" w:rsidRPr="00EC3391" w:rsidRDefault="008116C4" w:rsidP="008116C4">
      <w:pPr>
        <w:pStyle w:val="Heading2"/>
        <w:rPr>
          <w:rFonts w:ascii="맑은 고딕" w:eastAsia="맑은 고딕" w:hAnsi="맑은 고딕"/>
        </w:rPr>
      </w:pPr>
      <w:bookmarkStart w:id="6" w:name="_Toc143178533"/>
      <w:proofErr w:type="spellStart"/>
      <w:r w:rsidRPr="00EC3391">
        <w:rPr>
          <w:rFonts w:ascii="맑은 고딕" w:eastAsia="맑은 고딕" w:hAnsi="맑은 고딕" w:hint="eastAsia"/>
        </w:rPr>
        <w:t>교육</w:t>
      </w:r>
      <w:bookmarkEnd w:id="6"/>
      <w:proofErr w:type="spellEnd"/>
    </w:p>
    <w:p w:rsidR="008116C4" w:rsidRPr="00EC3391" w:rsidRDefault="008116C4" w:rsidP="000C1701">
      <w:pPr>
        <w:pStyle w:val="contents"/>
        <w:rPr>
          <w:rFonts w:ascii="맑은 고딕" w:eastAsia="맑은 고딕" w:hAnsi="맑은 고딕"/>
        </w:rPr>
      </w:pPr>
      <w:r w:rsidRPr="00EC3391">
        <w:rPr>
          <w:rFonts w:ascii="맑은 고딕" w:eastAsia="맑은 고딕" w:hAnsi="맑은 고딕" w:hint="eastAsia"/>
        </w:rPr>
        <w:t>증강현실이 제일 많이 사용될수 있는 분야가 바로 교육입니다.</w:t>
      </w:r>
    </w:p>
    <w:p w:rsidR="008116C4" w:rsidRPr="00EC3391" w:rsidRDefault="00CC7C54" w:rsidP="000C1701">
      <w:pPr>
        <w:pStyle w:val="contents"/>
        <w:rPr>
          <w:rFonts w:ascii="맑은 고딕" w:eastAsia="맑은 고딕" w:hAnsi="맑은 고딕"/>
        </w:rPr>
      </w:pPr>
      <w:r w:rsidRPr="00EC3391">
        <w:rPr>
          <w:rFonts w:ascii="맑은 고딕" w:eastAsia="맑은 고딕" w:hAnsi="맑은 고딕" w:hint="eastAsia"/>
        </w:rPr>
        <w:t>교육의 어느 부분이나 할것없이 증강현실은 교육내용에 실감나는 3차원 컨텐츠를 도입하여 교육의 효울성을 최대로 높일수가 있습니다.</w:t>
      </w:r>
    </w:p>
    <w:p w:rsidR="00CC7C54" w:rsidRPr="00EC3391" w:rsidRDefault="00FA760F" w:rsidP="000C1701">
      <w:pPr>
        <w:pStyle w:val="contents"/>
        <w:rPr>
          <w:rFonts w:ascii="맑은 고딕" w:eastAsia="맑은 고딕" w:hAnsi="맑은 고딕"/>
        </w:rPr>
      </w:pPr>
      <w:r>
        <w:rPr>
          <w:rFonts w:ascii="맑은 고딕" w:eastAsia="맑은 고딕" w:hAnsi="맑은 고딕" w:hint="eastAsia"/>
        </w:rPr>
        <w:t xml:space="preserve">예들어 </w:t>
      </w:r>
      <w:r w:rsidR="00CC7C54" w:rsidRPr="00EC3391">
        <w:rPr>
          <w:rFonts w:ascii="맑은 고딕" w:eastAsia="맑은 고딕" w:hAnsi="맑은 고딕" w:hint="eastAsia"/>
        </w:rPr>
        <w:t>스마트폰으로 동물그림이 그려진 카드를 비추면 그 카드우에 해당 동물의 3차원 모형이 살아 움직이는듯이 튀여나와 재롱을 부</w:t>
      </w:r>
      <w:r>
        <w:rPr>
          <w:rFonts w:ascii="맑은 고딕" w:eastAsia="맑은 고딕" w:hAnsi="맑은 고딕" w:hint="eastAsia"/>
        </w:rPr>
        <w:t>리는 카드교육을 할수가 있습니다.</w:t>
      </w:r>
    </w:p>
    <w:p w:rsidR="00A35506" w:rsidRPr="00EC3391" w:rsidRDefault="00A35506" w:rsidP="00A35506">
      <w:pPr>
        <w:pStyle w:val="Heading3"/>
        <w:rPr>
          <w:rFonts w:ascii="맑은 고딕" w:eastAsia="맑은 고딕" w:hAnsi="맑은 고딕"/>
        </w:rPr>
      </w:pPr>
      <w:bookmarkStart w:id="7" w:name="_Toc143178534"/>
      <w:proofErr w:type="spellStart"/>
      <w:r w:rsidRPr="00EC3391">
        <w:rPr>
          <w:rFonts w:ascii="맑은 고딕" w:eastAsia="맑은 고딕" w:hAnsi="맑은 고딕" w:hint="eastAsia"/>
        </w:rPr>
        <w:t>아이디어</w:t>
      </w:r>
      <w:bookmarkEnd w:id="7"/>
      <w:proofErr w:type="spellEnd"/>
    </w:p>
    <w:p w:rsidR="00A35506" w:rsidRPr="00EC3391" w:rsidRDefault="00A35506" w:rsidP="000C1701">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i/>
          <w:color w:val="ED7D31" w:themeColor="accent2"/>
          <w:sz w:val="22"/>
        </w:rPr>
        <w:t>AR</w:t>
      </w:r>
      <w:r w:rsidRPr="00EC3391">
        <w:rPr>
          <w:rFonts w:ascii="맑은 고딕" w:eastAsia="맑은 고딕" w:hAnsi="맑은 고딕" w:hint="eastAsia"/>
          <w:i/>
          <w:color w:val="ED7D31" w:themeColor="accent2"/>
          <w:sz w:val="22"/>
        </w:rPr>
        <w:t>로 보는 세계명작동화</w:t>
      </w:r>
    </w:p>
    <w:p w:rsidR="00A35506" w:rsidRPr="00EC3391" w:rsidRDefault="00A35506" w:rsidP="000C1701">
      <w:pPr>
        <w:pStyle w:val="contents"/>
        <w:rPr>
          <w:rFonts w:ascii="맑은 고딕" w:eastAsia="맑은 고딕" w:hAnsi="맑은 고딕"/>
        </w:rPr>
      </w:pPr>
      <w:r w:rsidRPr="00EC3391">
        <w:rPr>
          <w:rFonts w:ascii="맑은 고딕" w:eastAsia="맑은 고딕" w:hAnsi="맑은 고딕" w:hint="eastAsia"/>
        </w:rPr>
        <w:t xml:space="preserve">세계명작동화(예를 들어 꿀꿀이 3형제)책의 매 장면들을 마커로 하고 그것을 비출때 </w:t>
      </w:r>
      <w:r w:rsidR="00910F04" w:rsidRPr="00EC3391">
        <w:rPr>
          <w:rFonts w:ascii="맑은 고딕" w:eastAsia="맑은 고딕" w:hAnsi="맑은 고딕"/>
        </w:rPr>
        <w:t>3</w:t>
      </w:r>
      <w:r w:rsidR="00910F04" w:rsidRPr="00EC3391">
        <w:rPr>
          <w:rFonts w:ascii="맑은 고딕" w:eastAsia="맑은 고딕" w:hAnsi="맑은 고딕" w:hint="eastAsia"/>
        </w:rPr>
        <w:t>차원 모델과 음성, 비디오 등을 결합한 컨텐츠를 증강시키고 그것들을 하나로 묶어 세계명작동화 어플을 만든다.</w:t>
      </w:r>
    </w:p>
    <w:p w:rsidR="00AC27BB" w:rsidRPr="00EC3391" w:rsidRDefault="00910F04" w:rsidP="00AC27BB">
      <w:pPr>
        <w:pStyle w:val="contents"/>
        <w:rPr>
          <w:rFonts w:ascii="맑은 고딕" w:eastAsia="맑은 고딕" w:hAnsi="맑은 고딕"/>
        </w:rPr>
      </w:pPr>
      <w:r w:rsidRPr="00EC3391">
        <w:rPr>
          <w:rFonts w:ascii="맑은 고딕" w:eastAsia="맑은 고딕" w:hAnsi="맑은 고딕" w:hint="eastAsia"/>
        </w:rPr>
        <w:t>그러면 세계명작동화를 책으로 볼때와는 비교할수 없는 실감효과를 얻을수 있으며 수익성도 높아질것이라고 전망됩니다.</w:t>
      </w:r>
    </w:p>
    <w:p w:rsidR="00925246" w:rsidRPr="00EC3391" w:rsidRDefault="00443FA1" w:rsidP="00A35506">
      <w:pPr>
        <w:pStyle w:val="Heading3"/>
        <w:rPr>
          <w:rFonts w:ascii="맑은 고딕" w:eastAsia="맑은 고딕" w:hAnsi="맑은 고딕"/>
          <w:lang w:eastAsia="ko-KR"/>
        </w:rPr>
      </w:pPr>
      <w:bookmarkStart w:id="8" w:name="_Toc143178535"/>
      <w:r w:rsidRPr="00EC3391">
        <w:rPr>
          <w:rFonts w:ascii="맑은 고딕" w:eastAsia="맑은 고딕" w:hAnsi="맑은 고딕" w:hint="eastAsia"/>
          <w:lang w:eastAsia="ko-KR"/>
        </w:rPr>
        <w:t xml:space="preserve">아래에 </w:t>
      </w:r>
      <w:r w:rsidR="00910F04" w:rsidRPr="00EC3391">
        <w:rPr>
          <w:rFonts w:ascii="맑은 고딕" w:eastAsia="맑은 고딕" w:hAnsi="맑은 고딕" w:hint="eastAsia"/>
          <w:lang w:eastAsia="ko-KR"/>
        </w:rPr>
        <w:t>교육용</w:t>
      </w:r>
      <w:r w:rsidRPr="00EC3391">
        <w:rPr>
          <w:rFonts w:ascii="맑은 고딕" w:eastAsia="맑은 고딕" w:hAnsi="맑은 고딕" w:hint="eastAsia"/>
          <w:lang w:eastAsia="ko-KR"/>
        </w:rPr>
        <w:t xml:space="preserve"> 어플예제를 서술합니다.</w:t>
      </w:r>
      <w:bookmarkEnd w:id="8"/>
    </w:p>
    <w:p w:rsidR="008116C4" w:rsidRPr="00EC3391" w:rsidRDefault="00443FA1" w:rsidP="000C1701">
      <w:pPr>
        <w:pStyle w:val="contents"/>
        <w:rPr>
          <w:rFonts w:ascii="맑은 고딕" w:eastAsia="맑은 고딕" w:hAnsi="맑은 고딕"/>
        </w:rPr>
      </w:pPr>
      <w:r w:rsidRPr="00EC3391">
        <w:rPr>
          <w:rFonts w:ascii="맑은 고딕" w:eastAsia="맑은 고딕" w:hAnsi="맑은 고딕"/>
        </w:rPr>
        <w:t>-</w:t>
      </w:r>
      <w:r w:rsidR="008116C4" w:rsidRPr="00EC3391">
        <w:rPr>
          <w:rFonts w:ascii="맑은 고딕" w:eastAsia="맑은 고딕" w:hAnsi="맑은 고딕"/>
        </w:rPr>
        <w:t xml:space="preserve"> 4</w:t>
      </w:r>
      <w:r w:rsidR="008116C4" w:rsidRPr="00EC3391">
        <w:rPr>
          <w:rFonts w:ascii="맑은 고딕" w:eastAsia="맑은 고딕" w:hAnsi="맑은 고딕" w:hint="eastAsia"/>
        </w:rPr>
        <w:t>dmais</w:t>
      </w:r>
    </w:p>
    <w:p w:rsidR="00443FA1" w:rsidRPr="00EC3391" w:rsidRDefault="005D5C03" w:rsidP="000C1701">
      <w:pPr>
        <w:pStyle w:val="contents"/>
        <w:rPr>
          <w:rFonts w:ascii="맑은 고딕" w:eastAsia="맑은 고딕" w:hAnsi="맑은 고딕"/>
        </w:rPr>
      </w:pPr>
      <w:hyperlink r:id="rId8" w:history="1">
        <w:r w:rsidR="00443FA1" w:rsidRPr="00EC3391">
          <w:rPr>
            <w:rStyle w:val="Hyperlink"/>
            <w:rFonts w:ascii="맑은 고딕" w:eastAsia="맑은 고딕" w:hAnsi="맑은 고딕"/>
          </w:rPr>
          <w:t>https://apkgk.com/com.dmais.animals</w:t>
        </w:r>
      </w:hyperlink>
    </w:p>
    <w:p w:rsidR="00DC65C6" w:rsidRPr="00EC3391" w:rsidRDefault="00DC65C6"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5B035649" wp14:editId="2A120F8E">
            <wp:extent cx="2771775" cy="12812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7253" cy="1292980"/>
                    </a:xfrm>
                    <a:prstGeom prst="rect">
                      <a:avLst/>
                    </a:prstGeom>
                  </pic:spPr>
                </pic:pic>
              </a:graphicData>
            </a:graphic>
          </wp:inline>
        </w:drawing>
      </w:r>
      <w:r w:rsidRPr="00EC3391">
        <w:rPr>
          <w:rFonts w:ascii="맑은 고딕" w:eastAsia="맑은 고딕" w:hAnsi="맑은 고딕"/>
          <w:noProof/>
        </w:rPr>
        <w:drawing>
          <wp:inline distT="0" distB="0" distL="0" distR="0" wp14:anchorId="11EB76AE" wp14:editId="1134BE9D">
            <wp:extent cx="2747674" cy="127632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9816" cy="1291250"/>
                    </a:xfrm>
                    <a:prstGeom prst="rect">
                      <a:avLst/>
                    </a:prstGeom>
                  </pic:spPr>
                </pic:pic>
              </a:graphicData>
            </a:graphic>
          </wp:inline>
        </w:drawing>
      </w:r>
    </w:p>
    <w:p w:rsidR="00DC65C6" w:rsidRPr="00EC3391" w:rsidRDefault="00DC65C6" w:rsidP="000C1701">
      <w:pPr>
        <w:pStyle w:val="contents"/>
        <w:rPr>
          <w:rFonts w:ascii="맑은 고딕" w:eastAsia="맑은 고딕" w:hAnsi="맑은 고딕"/>
          <w:noProof/>
        </w:rPr>
      </w:pPr>
      <w:r w:rsidRPr="00EC3391">
        <w:rPr>
          <w:rFonts w:ascii="맑은 고딕" w:eastAsia="맑은 고딕" w:hAnsi="맑은 고딕"/>
          <w:noProof/>
        </w:rPr>
        <w:lastRenderedPageBreak/>
        <w:drawing>
          <wp:inline distT="0" distB="0" distL="0" distR="0" wp14:anchorId="2F8158DD" wp14:editId="103AE93C">
            <wp:extent cx="2733675" cy="126826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803" cy="1280847"/>
                    </a:xfrm>
                    <a:prstGeom prst="rect">
                      <a:avLst/>
                    </a:prstGeom>
                  </pic:spPr>
                </pic:pic>
              </a:graphicData>
            </a:graphic>
          </wp:inline>
        </w:drawing>
      </w:r>
      <w:r w:rsidR="00443FA1" w:rsidRPr="00EC3391">
        <w:rPr>
          <w:rFonts w:ascii="맑은 고딕" w:eastAsia="맑은 고딕" w:hAnsi="맑은 고딕"/>
          <w:noProof/>
        </w:rPr>
        <w:t xml:space="preserve"> </w:t>
      </w:r>
      <w:r w:rsidR="00443FA1" w:rsidRPr="00EC3391">
        <w:rPr>
          <w:rFonts w:ascii="맑은 고딕" w:eastAsia="맑은 고딕" w:hAnsi="맑은 고딕"/>
          <w:noProof/>
        </w:rPr>
        <w:drawing>
          <wp:inline distT="0" distB="0" distL="0" distR="0" wp14:anchorId="3F125932" wp14:editId="3DF4A80F">
            <wp:extent cx="2732582" cy="12724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246" cy="1290890"/>
                    </a:xfrm>
                    <a:prstGeom prst="rect">
                      <a:avLst/>
                    </a:prstGeom>
                  </pic:spPr>
                </pic:pic>
              </a:graphicData>
            </a:graphic>
          </wp:inline>
        </w:drawing>
      </w:r>
    </w:p>
    <w:p w:rsidR="00443FA1" w:rsidRPr="00EC3391" w:rsidRDefault="00443FA1" w:rsidP="000C1701">
      <w:pPr>
        <w:pStyle w:val="contents"/>
        <w:rPr>
          <w:rFonts w:ascii="맑은 고딕" w:eastAsia="맑은 고딕" w:hAnsi="맑은 고딕"/>
        </w:rPr>
      </w:pPr>
    </w:p>
    <w:p w:rsidR="00443FA1" w:rsidRPr="00EC3391" w:rsidRDefault="00443FA1" w:rsidP="000C1701">
      <w:pPr>
        <w:pStyle w:val="contents"/>
        <w:rPr>
          <w:rFonts w:ascii="맑은 고딕" w:eastAsia="맑은 고딕" w:hAnsi="맑은 고딕"/>
        </w:rPr>
      </w:pPr>
      <w:r w:rsidRPr="00EC3391">
        <w:rPr>
          <w:rFonts w:ascii="맑은 고딕" w:eastAsia="맑은 고딕" w:hAnsi="맑은 고딕"/>
        </w:rPr>
        <w:t xml:space="preserve">- </w:t>
      </w:r>
      <w:proofErr w:type="spellStart"/>
      <w:r w:rsidRPr="00EC3391">
        <w:rPr>
          <w:rFonts w:ascii="맑은 고딕" w:eastAsia="맑은 고딕" w:hAnsi="맑은 고딕" w:hint="eastAsia"/>
        </w:rPr>
        <w:t>Zeanex</w:t>
      </w:r>
      <w:proofErr w:type="spellEnd"/>
      <w:r w:rsidRPr="00EC3391">
        <w:rPr>
          <w:rFonts w:ascii="맑은 고딕" w:eastAsia="맑은 고딕" w:hAnsi="맑은 고딕" w:hint="eastAsia"/>
        </w:rPr>
        <w:t xml:space="preserve"> AR Markers</w:t>
      </w:r>
    </w:p>
    <w:p w:rsidR="00443FA1" w:rsidRPr="00EC3391" w:rsidRDefault="005D5C03" w:rsidP="000C1701">
      <w:pPr>
        <w:pStyle w:val="contents"/>
        <w:rPr>
          <w:rFonts w:ascii="맑은 고딕" w:eastAsia="맑은 고딕" w:hAnsi="맑은 고딕"/>
        </w:rPr>
      </w:pPr>
      <w:hyperlink r:id="rId13" w:history="1">
        <w:r w:rsidR="00443FA1" w:rsidRPr="00EC3391">
          <w:rPr>
            <w:rStyle w:val="Hyperlink"/>
            <w:rFonts w:ascii="맑은 고딕" w:eastAsia="맑은 고딕" w:hAnsi="맑은 고딕"/>
          </w:rPr>
          <w:t>https://play.google.com/store/apps/details?id=com.zeanex.ARMarkers</w:t>
        </w:r>
      </w:hyperlink>
    </w:p>
    <w:p w:rsidR="00443FA1" w:rsidRPr="00EC3391" w:rsidRDefault="00443FA1" w:rsidP="000C1701">
      <w:pPr>
        <w:pStyle w:val="contents"/>
        <w:rPr>
          <w:rFonts w:ascii="맑은 고딕" w:eastAsia="맑은 고딕" w:hAnsi="맑은 고딕"/>
        </w:rPr>
      </w:pPr>
      <w:r w:rsidRPr="00EC3391">
        <w:rPr>
          <w:rFonts w:ascii="맑은 고딕" w:eastAsia="맑은 고딕" w:hAnsi="맑은 고딕" w:hint="eastAsia"/>
        </w:rPr>
        <w:t>이 앱은 동물카드를 비추어 그에 해당한 3차원모델이 출시되는데 자체의 엔진이 아닌 부포리아엔진을 이용하여 앱을 제작하였다.</w:t>
      </w:r>
    </w:p>
    <w:p w:rsidR="00443FA1" w:rsidRPr="00EC3391" w:rsidRDefault="00443FA1"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6DE01991" wp14:editId="4941D2E0">
            <wp:extent cx="5133975" cy="2876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2876550"/>
                    </a:xfrm>
                    <a:prstGeom prst="rect">
                      <a:avLst/>
                    </a:prstGeom>
                  </pic:spPr>
                </pic:pic>
              </a:graphicData>
            </a:graphic>
          </wp:inline>
        </w:drawing>
      </w:r>
    </w:p>
    <w:p w:rsidR="00443FA1" w:rsidRPr="00EC3391" w:rsidRDefault="00443FA1" w:rsidP="000C1701">
      <w:pPr>
        <w:pStyle w:val="contents"/>
        <w:rPr>
          <w:rFonts w:ascii="맑은 고딕" w:eastAsia="맑은 고딕" w:hAnsi="맑은 고딕"/>
        </w:rPr>
      </w:pPr>
      <w:r w:rsidRPr="00EC3391">
        <w:rPr>
          <w:rFonts w:ascii="맑은 고딕" w:eastAsia="맑은 고딕" w:hAnsi="맑은 고딕"/>
          <w:noProof/>
        </w:rPr>
        <w:lastRenderedPageBreak/>
        <w:drawing>
          <wp:inline distT="0" distB="0" distL="0" distR="0" wp14:anchorId="7D43B74F" wp14:editId="29DC4D08">
            <wp:extent cx="5124450" cy="291294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8917" cy="2915487"/>
                    </a:xfrm>
                    <a:prstGeom prst="rect">
                      <a:avLst/>
                    </a:prstGeom>
                  </pic:spPr>
                </pic:pic>
              </a:graphicData>
            </a:graphic>
          </wp:inline>
        </w:drawing>
      </w:r>
    </w:p>
    <w:p w:rsidR="00443FA1" w:rsidRPr="00EC3391" w:rsidRDefault="00443FA1" w:rsidP="000C1701">
      <w:pPr>
        <w:pStyle w:val="contents"/>
        <w:rPr>
          <w:rFonts w:ascii="맑은 고딕" w:eastAsia="맑은 고딕" w:hAnsi="맑은 고딕"/>
        </w:rPr>
      </w:pPr>
    </w:p>
    <w:p w:rsidR="008116C4" w:rsidRPr="00EC3391" w:rsidRDefault="008116C4" w:rsidP="008116C4">
      <w:pPr>
        <w:pStyle w:val="Heading2"/>
        <w:rPr>
          <w:rFonts w:ascii="맑은 고딕" w:eastAsia="맑은 고딕" w:hAnsi="맑은 고딕"/>
        </w:rPr>
      </w:pPr>
      <w:bookmarkStart w:id="9" w:name="_Toc143178536"/>
      <w:proofErr w:type="spellStart"/>
      <w:r w:rsidRPr="00EC3391">
        <w:rPr>
          <w:rFonts w:ascii="맑은 고딕" w:eastAsia="맑은 고딕" w:hAnsi="맑은 고딕" w:hint="eastAsia"/>
        </w:rPr>
        <w:t>전시</w:t>
      </w:r>
      <w:bookmarkEnd w:id="9"/>
      <w:proofErr w:type="spellEnd"/>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 xml:space="preserve">수백만년전의 공룡을 비롯하여 지구의 진화과정에 사멸되였거나 멸종된 동물들을 현실공간에 생동하게 증강시켜 보여주는 </w:t>
      </w:r>
      <w:r w:rsidRPr="00EC3391">
        <w:rPr>
          <w:rFonts w:ascii="맑은 고딕" w:eastAsia="맑은 고딕" w:hAnsi="맑은 고딕" w:hint="eastAsia"/>
          <w:color w:val="ED7D31" w:themeColor="accent2"/>
        </w:rPr>
        <w:t>고대동물박물관</w:t>
      </w:r>
      <w:r w:rsidRPr="00EC3391">
        <w:rPr>
          <w:rFonts w:ascii="맑은 고딕" w:eastAsia="맑은 고딕" w:hAnsi="맑은 고딕" w:hint="eastAsia"/>
        </w:rPr>
        <w:t xml:space="preserve">, 역사유적이나 유물을 본래의 자리에 원상그대로 보여주는 </w:t>
      </w:r>
      <w:r w:rsidRPr="00EC3391">
        <w:rPr>
          <w:rFonts w:ascii="맑은 고딕" w:eastAsia="맑은 고딕" w:hAnsi="맑은 고딕" w:hint="eastAsia"/>
          <w:color w:val="ED7D31" w:themeColor="accent2"/>
        </w:rPr>
        <w:t>역사박물관</w:t>
      </w:r>
      <w:r w:rsidRPr="00EC3391">
        <w:rPr>
          <w:rFonts w:ascii="맑은 고딕" w:eastAsia="맑은 고딕" w:hAnsi="맑은 고딕" w:hint="eastAsia"/>
        </w:rPr>
        <w:t xml:space="preserve"> 등 각종 주제의 전시회를 조직할수가 있습니다.</w:t>
      </w:r>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증강현실은 전시회나 전람회에서 특별히 효과를 보이는 분야입니다.</w:t>
      </w:r>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전시회나 전람회에는 수많은 전시품들을 출품시켜야 하고 그것들의 작용과 기술적내용들을 직관적으로 보여주어야 합니다.</w:t>
      </w:r>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증강현실은 이러한 부담을 가상의 컨텐츠현시로 쉽게 대치할수 있으며 실물로는 전시가 불가능한 전시품이라도 충분히 형상해낼수 있습니다.</w:t>
      </w:r>
    </w:p>
    <w:p w:rsidR="00910F04" w:rsidRPr="00EC3391" w:rsidRDefault="00910F04" w:rsidP="00910F04">
      <w:pPr>
        <w:pStyle w:val="Heading3"/>
        <w:rPr>
          <w:rFonts w:ascii="맑은 고딕" w:eastAsia="맑은 고딕" w:hAnsi="맑은 고딕"/>
        </w:rPr>
      </w:pPr>
      <w:bookmarkStart w:id="10" w:name="_Toc143178537"/>
      <w:proofErr w:type="spellStart"/>
      <w:r w:rsidRPr="00EC3391">
        <w:rPr>
          <w:rFonts w:ascii="맑은 고딕" w:eastAsia="맑은 고딕" w:hAnsi="맑은 고딕" w:hint="eastAsia"/>
        </w:rPr>
        <w:t>아이디어</w:t>
      </w:r>
      <w:bookmarkEnd w:id="10"/>
      <w:proofErr w:type="spellEnd"/>
    </w:p>
    <w:p w:rsidR="00910F04" w:rsidRPr="00EC3391" w:rsidRDefault="00910F04" w:rsidP="00910F04">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hint="eastAsia"/>
          <w:i/>
          <w:color w:val="ED7D31" w:themeColor="accent2"/>
          <w:sz w:val="22"/>
        </w:rPr>
        <w:t>A</w:t>
      </w:r>
      <w:r w:rsidRPr="00EC3391">
        <w:rPr>
          <w:rFonts w:ascii="맑은 고딕" w:eastAsia="맑은 고딕" w:hAnsi="맑은 고딕"/>
          <w:i/>
          <w:color w:val="ED7D31" w:themeColor="accent2"/>
          <w:sz w:val="22"/>
        </w:rPr>
        <w:t>R</w:t>
      </w:r>
      <w:r w:rsidRPr="00EC3391">
        <w:rPr>
          <w:rFonts w:ascii="맑은 고딕" w:eastAsia="맑은 고딕" w:hAnsi="맑은 고딕" w:hint="eastAsia"/>
          <w:i/>
          <w:color w:val="ED7D31" w:themeColor="accent2"/>
          <w:sz w:val="22"/>
        </w:rPr>
        <w:t>로 보는 고대동물전시관</w:t>
      </w:r>
    </w:p>
    <w:p w:rsidR="00910F04" w:rsidRPr="00EC3391" w:rsidRDefault="00910F04" w:rsidP="000C1701">
      <w:pPr>
        <w:pStyle w:val="contents"/>
        <w:rPr>
          <w:rFonts w:ascii="맑은 고딕" w:eastAsia="맑은 고딕" w:hAnsi="맑은 고딕"/>
        </w:rPr>
      </w:pPr>
      <w:r w:rsidRPr="00EC3391">
        <w:rPr>
          <w:rFonts w:ascii="맑은 고딕" w:eastAsia="맑은 고딕" w:hAnsi="맑은 고딕" w:hint="eastAsia"/>
        </w:rPr>
        <w:t xml:space="preserve">수백만년전에 사라진 </w:t>
      </w:r>
      <w:r w:rsidR="00D51CAE" w:rsidRPr="00EC3391">
        <w:rPr>
          <w:rFonts w:ascii="맑은 고딕" w:eastAsia="맑은 고딕" w:hAnsi="맑은 고딕" w:hint="eastAsia"/>
        </w:rPr>
        <w:t xml:space="preserve">공룡들을 비롯하여 </w:t>
      </w:r>
      <w:r w:rsidRPr="00EC3391">
        <w:rPr>
          <w:rFonts w:ascii="맑은 고딕" w:eastAsia="맑은 고딕" w:hAnsi="맑은 고딕" w:hint="eastAsia"/>
        </w:rPr>
        <w:t xml:space="preserve">각이한 </w:t>
      </w:r>
      <w:r w:rsidR="00D51CAE" w:rsidRPr="00EC3391">
        <w:rPr>
          <w:rFonts w:ascii="맑은 고딕" w:eastAsia="맑은 고딕" w:hAnsi="맑은 고딕" w:hint="eastAsia"/>
        </w:rPr>
        <w:t>고대동물</w:t>
      </w:r>
      <w:r w:rsidRPr="00EC3391">
        <w:rPr>
          <w:rFonts w:ascii="맑은 고딕" w:eastAsia="맑은 고딕" w:hAnsi="맑은 고딕" w:hint="eastAsia"/>
        </w:rPr>
        <w:t xml:space="preserve">들의 이미지를 박물관에 </w:t>
      </w:r>
      <w:r w:rsidR="00D51CAE" w:rsidRPr="00EC3391">
        <w:rPr>
          <w:rFonts w:ascii="맑은 고딕" w:eastAsia="맑은 고딕" w:hAnsi="맑은 고딕" w:hint="eastAsia"/>
        </w:rPr>
        <w:t>전시하여놓고 그 이미지를 마커로 비출때 해당 공룡들</w:t>
      </w:r>
      <w:r w:rsidR="00E664AA" w:rsidRPr="00EC3391">
        <w:rPr>
          <w:rFonts w:ascii="맑은 고딕" w:eastAsia="맑은 고딕" w:hAnsi="맑은 고딕" w:hint="eastAsia"/>
        </w:rPr>
        <w:t xml:space="preserve">의 </w:t>
      </w:r>
      <w:r w:rsidR="00E664AA" w:rsidRPr="00EC3391">
        <w:rPr>
          <w:rFonts w:ascii="맑은 고딕" w:eastAsia="맑은 고딕" w:hAnsi="맑은 고딕"/>
        </w:rPr>
        <w:t>3</w:t>
      </w:r>
      <w:r w:rsidR="00E664AA" w:rsidRPr="00EC3391">
        <w:rPr>
          <w:rFonts w:ascii="맑은 고딕" w:eastAsia="맑은 고딕" w:hAnsi="맑은 고딕" w:hint="eastAsia"/>
        </w:rPr>
        <w:t>디모델, 음성, 비디오 등 컨텐츠가</w:t>
      </w:r>
      <w:r w:rsidR="00D51CAE" w:rsidRPr="00EC3391">
        <w:rPr>
          <w:rFonts w:ascii="맑은 고딕" w:eastAsia="맑은 고딕" w:hAnsi="맑은 고딕" w:hint="eastAsia"/>
        </w:rPr>
        <w:t xml:space="preserve"> 출현하도록 하여</w:t>
      </w:r>
      <w:r w:rsidR="00E664AA" w:rsidRPr="00EC3391">
        <w:rPr>
          <w:rFonts w:ascii="맑은 고딕" w:eastAsia="맑은 고딕" w:hAnsi="맑은 고딕" w:hint="eastAsia"/>
        </w:rPr>
        <w:t xml:space="preserve"> 전시효과를 높</w:t>
      </w:r>
      <w:r w:rsidR="00AC27BB">
        <w:rPr>
          <w:rFonts w:ascii="맑은 고딕" w:eastAsia="맑은 고딕" w:hAnsi="맑은 고딕" w:hint="eastAsia"/>
        </w:rPr>
        <w:t>일</w:t>
      </w:r>
      <w:r w:rsidR="00E664AA" w:rsidRPr="00EC3391">
        <w:rPr>
          <w:rFonts w:ascii="맑은 고딕" w:eastAsia="맑은 고딕" w:hAnsi="맑은 고딕" w:hint="eastAsia"/>
        </w:rPr>
        <w:t>수가 있습니다.</w:t>
      </w:r>
    </w:p>
    <w:p w:rsidR="00E664AA" w:rsidRPr="00EC3391" w:rsidRDefault="00E664AA" w:rsidP="00E664AA">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hint="eastAsia"/>
          <w:i/>
          <w:color w:val="ED7D31" w:themeColor="accent2"/>
          <w:sz w:val="22"/>
        </w:rPr>
        <w:t>고대유적참관</w:t>
      </w:r>
    </w:p>
    <w:p w:rsidR="00E664AA" w:rsidRPr="00EC3391" w:rsidRDefault="00E664AA" w:rsidP="000C1701">
      <w:pPr>
        <w:pStyle w:val="contents"/>
        <w:rPr>
          <w:rFonts w:ascii="맑은 고딕" w:eastAsia="맑은 고딕" w:hAnsi="맑은 고딕"/>
        </w:rPr>
      </w:pPr>
      <w:r w:rsidRPr="00EC3391">
        <w:rPr>
          <w:rFonts w:ascii="맑은 고딕" w:eastAsia="맑은 고딕" w:hAnsi="맑은 고딕" w:hint="eastAsia"/>
        </w:rPr>
        <w:t xml:space="preserve">고대시기 </w:t>
      </w:r>
      <w:r w:rsidR="004D7AF0" w:rsidRPr="00EC3391">
        <w:rPr>
          <w:rFonts w:ascii="맑은 고딕" w:eastAsia="맑은 고딕" w:hAnsi="맑은 고딕" w:hint="eastAsia"/>
        </w:rPr>
        <w:t>왕궁</w:t>
      </w:r>
      <w:r w:rsidRPr="00EC3391">
        <w:rPr>
          <w:rFonts w:ascii="맑은 고딕" w:eastAsia="맑은 고딕" w:hAnsi="맑은 고딕" w:hint="eastAsia"/>
        </w:rPr>
        <w:t>, 사원</w:t>
      </w:r>
      <w:r w:rsidR="004D7AF0" w:rsidRPr="00EC3391">
        <w:rPr>
          <w:rFonts w:ascii="맑은 고딕" w:eastAsia="맑은 고딕" w:hAnsi="맑은 고딕" w:hint="eastAsia"/>
        </w:rPr>
        <w:t>, 항만</w:t>
      </w:r>
      <w:r w:rsidRPr="00EC3391">
        <w:rPr>
          <w:rFonts w:ascii="맑은 고딕" w:eastAsia="맑은 고딕" w:hAnsi="맑은 고딕" w:hint="eastAsia"/>
        </w:rPr>
        <w:t xml:space="preserve">을 비롯한 유적들의 </w:t>
      </w:r>
      <w:r w:rsidR="004D7AF0" w:rsidRPr="00EC3391">
        <w:rPr>
          <w:rFonts w:ascii="맑은 고딕" w:eastAsia="맑은 고딕" w:hAnsi="맑은 고딕" w:hint="eastAsia"/>
        </w:rPr>
        <w:t xml:space="preserve">집터자리를 마커로 하여 </w:t>
      </w:r>
      <w:r w:rsidR="00AC27BB">
        <w:rPr>
          <w:rFonts w:ascii="맑은 고딕" w:eastAsia="맑은 고딕" w:hAnsi="맑은 고딕" w:hint="eastAsia"/>
        </w:rPr>
        <w:t xml:space="preserve">스마트폰으로 </w:t>
      </w:r>
      <w:r w:rsidR="004D7AF0" w:rsidRPr="00EC3391">
        <w:rPr>
          <w:rFonts w:ascii="맑은 고딕" w:eastAsia="맑은 고딕" w:hAnsi="맑은 고딕" w:hint="eastAsia"/>
        </w:rPr>
        <w:t xml:space="preserve">비출때 당시의 건물들의 모습을 </w:t>
      </w:r>
      <w:r w:rsidR="004D7AF0" w:rsidRPr="00EC3391">
        <w:rPr>
          <w:rFonts w:ascii="맑은 고딕" w:eastAsia="맑은 고딕" w:hAnsi="맑은 고딕"/>
        </w:rPr>
        <w:t>3</w:t>
      </w:r>
      <w:r w:rsidR="004D7AF0" w:rsidRPr="00EC3391">
        <w:rPr>
          <w:rFonts w:ascii="맑은 고딕" w:eastAsia="맑은 고딕" w:hAnsi="맑은 고딕" w:hint="eastAsia"/>
        </w:rPr>
        <w:t>디컨텐츠로 떠올려 참관효과를 높이도록 합니다.</w:t>
      </w:r>
    </w:p>
    <w:p w:rsidR="00E664AA" w:rsidRPr="00EC3391" w:rsidRDefault="004D7AF0" w:rsidP="000C1701">
      <w:pPr>
        <w:pStyle w:val="contents"/>
        <w:rPr>
          <w:rFonts w:ascii="맑은 고딕" w:eastAsia="맑은 고딕" w:hAnsi="맑은 고딕"/>
        </w:rPr>
      </w:pPr>
      <w:r w:rsidRPr="00EC3391">
        <w:rPr>
          <w:rFonts w:ascii="맑은 고딕" w:eastAsia="맑은 고딕" w:hAnsi="맑은 고딕"/>
        </w:rPr>
        <w:t>…</w:t>
      </w:r>
    </w:p>
    <w:p w:rsidR="00925246" w:rsidRPr="00EC3391" w:rsidRDefault="00925246" w:rsidP="00910F04">
      <w:pPr>
        <w:pStyle w:val="Heading3"/>
        <w:rPr>
          <w:rFonts w:ascii="맑은 고딕" w:eastAsia="맑은 고딕" w:hAnsi="맑은 고딕"/>
          <w:lang w:eastAsia="ko-KR"/>
        </w:rPr>
      </w:pPr>
      <w:bookmarkStart w:id="11" w:name="_Toc143178538"/>
      <w:r w:rsidRPr="00EC3391">
        <w:rPr>
          <w:rFonts w:ascii="맑은 고딕" w:eastAsia="맑은 고딕" w:hAnsi="맑은 고딕" w:hint="eastAsia"/>
          <w:lang w:eastAsia="ko-KR"/>
        </w:rPr>
        <w:lastRenderedPageBreak/>
        <w:t xml:space="preserve">아래에 </w:t>
      </w:r>
      <w:r w:rsidR="00910F04" w:rsidRPr="00EC3391">
        <w:rPr>
          <w:rFonts w:ascii="맑은 고딕" w:eastAsia="맑은 고딕" w:hAnsi="맑은 고딕" w:hint="eastAsia"/>
          <w:lang w:eastAsia="ko-KR"/>
        </w:rPr>
        <w:t>전시용</w:t>
      </w:r>
      <w:r w:rsidRPr="00EC3391">
        <w:rPr>
          <w:rFonts w:ascii="맑은 고딕" w:eastAsia="맑은 고딕" w:hAnsi="맑은 고딕" w:hint="eastAsia"/>
          <w:lang w:eastAsia="ko-KR"/>
        </w:rPr>
        <w:t xml:space="preserve"> 어플예제를 서술합니다.</w:t>
      </w:r>
      <w:bookmarkEnd w:id="11"/>
    </w:p>
    <w:p w:rsidR="00925246" w:rsidRPr="00EC3391" w:rsidRDefault="00925246" w:rsidP="000C1701">
      <w:pPr>
        <w:pStyle w:val="contents"/>
        <w:rPr>
          <w:rFonts w:ascii="맑은 고딕" w:eastAsia="맑은 고딕" w:hAnsi="맑은 고딕"/>
        </w:rPr>
      </w:pPr>
      <w:r w:rsidRPr="00EC3391">
        <w:rPr>
          <w:rFonts w:ascii="맑은 고딕" w:eastAsia="맑은 고딕" w:hAnsi="맑은 고딕"/>
        </w:rPr>
        <w:t xml:space="preserve">- </w:t>
      </w:r>
      <w:r w:rsidRPr="00EC3391">
        <w:rPr>
          <w:rFonts w:ascii="맑은 고딕" w:eastAsia="맑은 고딕" w:hAnsi="맑은 고딕" w:hint="eastAsia"/>
        </w:rPr>
        <w:t>인천e지AR(인천스마트관광도시 ARVR 앱)</w:t>
      </w:r>
    </w:p>
    <w:p w:rsidR="00925246" w:rsidRPr="00EC3391" w:rsidRDefault="005D5C03" w:rsidP="000C1701">
      <w:pPr>
        <w:pStyle w:val="contents"/>
        <w:rPr>
          <w:rFonts w:ascii="맑은 고딕" w:eastAsia="맑은 고딕" w:hAnsi="맑은 고딕"/>
        </w:rPr>
      </w:pPr>
      <w:hyperlink r:id="rId16" w:history="1">
        <w:r w:rsidR="00925246" w:rsidRPr="00EC3391">
          <w:rPr>
            <w:rStyle w:val="Hyperlink"/>
            <w:rFonts w:ascii="맑은 고딕" w:eastAsia="맑은 고딕" w:hAnsi="맑은 고딕"/>
          </w:rPr>
          <w:t>https://play.google.com/store/apps/details?id=com.timelooper.xploreincheon&amp;hl=ko&amp;gl=US</w:t>
        </w:r>
      </w:hyperlink>
    </w:p>
    <w:p w:rsidR="00925246" w:rsidRPr="00EC3391" w:rsidRDefault="00925246" w:rsidP="000C1701">
      <w:pPr>
        <w:pStyle w:val="contents"/>
        <w:rPr>
          <w:rFonts w:ascii="맑은 고딕" w:eastAsia="맑은 고딕" w:hAnsi="맑은 고딕"/>
        </w:rPr>
      </w:pPr>
      <w:r w:rsidRPr="00EC3391">
        <w:rPr>
          <w:rFonts w:ascii="맑은 고딕" w:eastAsia="맑은 고딕" w:hAnsi="맑은 고딕" w:hint="eastAsia"/>
        </w:rPr>
        <w:t xml:space="preserve">인천을 방문하기 전, 19세기 개항장 인천의 모습을 3D AR 지도를 기반으로 현장에서 체험할 수 있는 </w:t>
      </w:r>
      <w:r w:rsidR="00BE0145">
        <w:rPr>
          <w:rFonts w:ascii="맑은 고딕" w:eastAsia="맑은 고딕" w:hAnsi="맑은 고딕" w:hint="eastAsia"/>
        </w:rPr>
        <w:t>컨</w:t>
      </w:r>
      <w:r w:rsidRPr="00EC3391">
        <w:rPr>
          <w:rFonts w:ascii="맑은 고딕" w:eastAsia="맑은 고딕" w:hAnsi="맑은 고딕" w:hint="eastAsia"/>
        </w:rPr>
        <w:t>텐츠를 미리 만나볼수 있습니다.</w:t>
      </w:r>
    </w:p>
    <w:p w:rsidR="00DA5F90" w:rsidRPr="00EC3391" w:rsidRDefault="00DA5F90" w:rsidP="000C1701">
      <w:pPr>
        <w:pStyle w:val="contents"/>
        <w:rPr>
          <w:rFonts w:ascii="맑은 고딕" w:eastAsia="맑은 고딕" w:hAnsi="맑은 고딕"/>
        </w:rPr>
      </w:pPr>
      <w:r w:rsidRPr="00EC3391">
        <w:rPr>
          <w:rFonts w:ascii="맑은 고딕" w:eastAsia="맑은 고딕" w:hAnsi="맑은 고딕" w:hint="eastAsia"/>
        </w:rPr>
        <w:t>스마트폰으로 해당 마커를 비추면 고대 인천항의 모습이 3</w:t>
      </w:r>
      <w:r w:rsidRPr="00EC3391">
        <w:rPr>
          <w:rFonts w:ascii="맑은 고딕" w:eastAsia="맑은 고딕" w:hAnsi="맑은 고딕"/>
        </w:rPr>
        <w:t>D</w:t>
      </w:r>
      <w:r w:rsidRPr="00EC3391">
        <w:rPr>
          <w:rFonts w:ascii="맑은 고딕" w:eastAsia="맑은 고딕" w:hAnsi="맑은 고딕" w:hint="eastAsia"/>
        </w:rPr>
        <w:t>컨텐츠로 떠올립니다.</w:t>
      </w:r>
    </w:p>
    <w:p w:rsidR="00925246" w:rsidRPr="00EC3391" w:rsidRDefault="00DA5F90"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03840526" wp14:editId="7AC64317">
            <wp:extent cx="3790950"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2371725"/>
                    </a:xfrm>
                    <a:prstGeom prst="rect">
                      <a:avLst/>
                    </a:prstGeom>
                  </pic:spPr>
                </pic:pic>
              </a:graphicData>
            </a:graphic>
          </wp:inline>
        </w:drawing>
      </w:r>
    </w:p>
    <w:p w:rsidR="00DA5F90" w:rsidRPr="00EC3391" w:rsidRDefault="00DA5F90"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2308C3B7" wp14:editId="22490EC9">
            <wp:extent cx="3781425" cy="2371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371725"/>
                    </a:xfrm>
                    <a:prstGeom prst="rect">
                      <a:avLst/>
                    </a:prstGeom>
                  </pic:spPr>
                </pic:pic>
              </a:graphicData>
            </a:graphic>
          </wp:inline>
        </w:drawing>
      </w:r>
    </w:p>
    <w:p w:rsidR="00DA5F90" w:rsidRPr="00EC3391" w:rsidRDefault="00DA5F90" w:rsidP="000C1701">
      <w:pPr>
        <w:pStyle w:val="contents"/>
        <w:rPr>
          <w:rFonts w:ascii="맑은 고딕" w:eastAsia="맑은 고딕" w:hAnsi="맑은 고딕"/>
        </w:rPr>
      </w:pPr>
    </w:p>
    <w:p w:rsidR="008116C4" w:rsidRPr="00EC3391" w:rsidRDefault="002A1A43" w:rsidP="000C1701">
      <w:pPr>
        <w:pStyle w:val="contents"/>
        <w:rPr>
          <w:rFonts w:ascii="맑은 고딕" w:eastAsia="맑은 고딕" w:hAnsi="맑은 고딕"/>
        </w:rPr>
      </w:pPr>
      <w:r w:rsidRPr="00EC3391">
        <w:rPr>
          <w:rFonts w:ascii="맑은 고딕" w:eastAsia="맑은 고딕" w:hAnsi="맑은 고딕" w:hint="eastAsia"/>
        </w:rPr>
        <w:t xml:space="preserve">- 대륙의 공룡들 AR </w:t>
      </w:r>
      <w:r w:rsidRPr="00EC3391">
        <w:rPr>
          <w:rFonts w:ascii="맑은 고딕" w:eastAsia="맑은 고딕" w:hAnsi="맑은 고딕"/>
        </w:rPr>
        <w:t>–</w:t>
      </w:r>
      <w:r w:rsidRPr="00EC3391">
        <w:rPr>
          <w:rFonts w:ascii="맑은 고딕" w:eastAsia="맑은 고딕" w:hAnsi="맑은 고딕" w:hint="eastAsia"/>
        </w:rPr>
        <w:t xml:space="preserve"> 키움북스</w:t>
      </w:r>
    </w:p>
    <w:p w:rsidR="002A1A43" w:rsidRPr="00EC3391" w:rsidRDefault="005D5C03" w:rsidP="000C1701">
      <w:pPr>
        <w:pStyle w:val="contents"/>
        <w:rPr>
          <w:rFonts w:ascii="맑은 고딕" w:eastAsia="맑은 고딕" w:hAnsi="맑은 고딕"/>
        </w:rPr>
      </w:pPr>
      <w:hyperlink r:id="rId19" w:history="1">
        <w:r w:rsidR="002A1A43" w:rsidRPr="00EC3391">
          <w:rPr>
            <w:rStyle w:val="Hyperlink"/>
            <w:rFonts w:ascii="맑은 고딕" w:eastAsia="맑은 고딕" w:hAnsi="맑은 고딕"/>
          </w:rPr>
          <w:t>https://play.google.com/store/apps/details?id=com.bluebee.dinoarnew</w:t>
        </w:r>
      </w:hyperlink>
    </w:p>
    <w:p w:rsidR="008116C4" w:rsidRPr="00EC3391" w:rsidRDefault="008116C4" w:rsidP="000C1701">
      <w:pPr>
        <w:pStyle w:val="contents"/>
        <w:rPr>
          <w:rFonts w:ascii="맑은 고딕" w:eastAsia="맑은 고딕" w:hAnsi="맑은 고딕"/>
        </w:rPr>
      </w:pPr>
    </w:p>
    <w:p w:rsidR="002A1A43" w:rsidRPr="00EC3391" w:rsidRDefault="002A1A43" w:rsidP="000C1701">
      <w:pPr>
        <w:pStyle w:val="contents"/>
        <w:rPr>
          <w:rFonts w:ascii="맑은 고딕" w:eastAsia="맑은 고딕" w:hAnsi="맑은 고딕"/>
        </w:rPr>
      </w:pPr>
      <w:r w:rsidRPr="00EC3391">
        <w:rPr>
          <w:rFonts w:ascii="맑은 고딕" w:eastAsia="맑은 고딕" w:hAnsi="맑은 고딕"/>
          <w:noProof/>
        </w:rPr>
        <w:lastRenderedPageBreak/>
        <w:drawing>
          <wp:inline distT="0" distB="0" distL="0" distR="0" wp14:anchorId="67C8FD8C" wp14:editId="24B3DD78">
            <wp:extent cx="5076825" cy="2857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2857500"/>
                    </a:xfrm>
                    <a:prstGeom prst="rect">
                      <a:avLst/>
                    </a:prstGeom>
                  </pic:spPr>
                </pic:pic>
              </a:graphicData>
            </a:graphic>
          </wp:inline>
        </w:drawing>
      </w:r>
    </w:p>
    <w:p w:rsidR="002A1A43" w:rsidRPr="00EC3391" w:rsidRDefault="002A1A43"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234416DE" wp14:editId="062E0710">
            <wp:extent cx="50292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2847975"/>
                    </a:xfrm>
                    <a:prstGeom prst="rect">
                      <a:avLst/>
                    </a:prstGeom>
                  </pic:spPr>
                </pic:pic>
              </a:graphicData>
            </a:graphic>
          </wp:inline>
        </w:drawing>
      </w:r>
    </w:p>
    <w:p w:rsidR="006134D8" w:rsidRPr="00EC3391" w:rsidRDefault="006134D8" w:rsidP="000C1701">
      <w:pPr>
        <w:pStyle w:val="contents"/>
        <w:rPr>
          <w:rFonts w:ascii="맑은 고딕" w:eastAsia="맑은 고딕" w:hAnsi="맑은 고딕"/>
        </w:rPr>
      </w:pPr>
    </w:p>
    <w:p w:rsidR="00F600CD" w:rsidRPr="00EC3391" w:rsidRDefault="00F600CD" w:rsidP="00F600CD">
      <w:pPr>
        <w:pStyle w:val="Heading2"/>
        <w:rPr>
          <w:rFonts w:ascii="맑은 고딕" w:eastAsia="맑은 고딕" w:hAnsi="맑은 고딕"/>
        </w:rPr>
      </w:pPr>
      <w:bookmarkStart w:id="12" w:name="_Toc143178539"/>
      <w:proofErr w:type="spellStart"/>
      <w:r w:rsidRPr="00EC3391">
        <w:rPr>
          <w:rFonts w:ascii="맑은 고딕" w:eastAsia="맑은 고딕" w:hAnsi="맑은 고딕" w:hint="eastAsia"/>
        </w:rPr>
        <w:t>방송</w:t>
      </w:r>
      <w:proofErr w:type="spellEnd"/>
      <w:r w:rsidRPr="00EC3391">
        <w:rPr>
          <w:rFonts w:ascii="맑은 고딕" w:eastAsia="맑은 고딕" w:hAnsi="맑은 고딕" w:hint="eastAsia"/>
        </w:rPr>
        <w:t xml:space="preserve">, </w:t>
      </w:r>
      <w:proofErr w:type="spellStart"/>
      <w:r w:rsidRPr="00EC3391">
        <w:rPr>
          <w:rFonts w:ascii="맑은 고딕" w:eastAsia="맑은 고딕" w:hAnsi="맑은 고딕" w:hint="eastAsia"/>
        </w:rPr>
        <w:t>영화</w:t>
      </w:r>
      <w:bookmarkEnd w:id="12"/>
      <w:proofErr w:type="spellEnd"/>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 xml:space="preserve">증강현실 응용분야로 가장 적합한 곳중의 하나가 </w:t>
      </w:r>
      <w:r w:rsidRPr="00EC3391">
        <w:rPr>
          <w:rFonts w:ascii="맑은 고딕" w:eastAsia="맑은 고딕" w:hAnsi="맑은 고딕"/>
        </w:rPr>
        <w:t>TV</w:t>
      </w:r>
      <w:r w:rsidRPr="00EC3391">
        <w:rPr>
          <w:rFonts w:ascii="맑은 고딕" w:eastAsia="맑은 고딕" w:hAnsi="맑은 고딕" w:hint="eastAsia"/>
        </w:rPr>
        <w:t>방송</w:t>
      </w:r>
      <w:r w:rsidR="006134D8" w:rsidRPr="00EC3391">
        <w:rPr>
          <w:rFonts w:ascii="맑은 고딕" w:eastAsia="맑은 고딕" w:hAnsi="맑은 고딕" w:hint="eastAsia"/>
        </w:rPr>
        <w:t>, 영화</w:t>
      </w:r>
      <w:r w:rsidRPr="00EC3391">
        <w:rPr>
          <w:rFonts w:ascii="맑은 고딕" w:eastAsia="맑은 고딕" w:hAnsi="맑은 고딕" w:hint="eastAsia"/>
        </w:rPr>
        <w:t>분야입니다.</w:t>
      </w:r>
    </w:p>
    <w:p w:rsidR="00F600CD" w:rsidRPr="00EC3391" w:rsidRDefault="006134D8" w:rsidP="000C1701">
      <w:pPr>
        <w:pStyle w:val="contents"/>
        <w:rPr>
          <w:rFonts w:ascii="맑은 고딕" w:eastAsia="맑은 고딕" w:hAnsi="맑은 고딕"/>
        </w:rPr>
      </w:pPr>
      <w:r w:rsidRPr="00EC3391">
        <w:rPr>
          <w:rFonts w:ascii="맑은 고딕" w:eastAsia="맑은 고딕" w:hAnsi="맑은 고딕" w:hint="eastAsia"/>
        </w:rPr>
        <w:t xml:space="preserve">예를 들어 </w:t>
      </w:r>
      <w:r w:rsidR="00F600CD" w:rsidRPr="00EC3391">
        <w:rPr>
          <w:rFonts w:ascii="맑은 고딕" w:eastAsia="맑은 고딕" w:hAnsi="맑은 고딕" w:hint="eastAsia"/>
        </w:rPr>
        <w:t xml:space="preserve">방송진행자가 들고있는 원고위에 가상 컨텐츠를 제시하거나 입고있는 </w:t>
      </w:r>
      <w:r w:rsidR="00F600CD" w:rsidRPr="00EC3391">
        <w:rPr>
          <w:rFonts w:ascii="맑은 고딕" w:eastAsia="맑은 고딕" w:hAnsi="맑은 고딕"/>
        </w:rPr>
        <w:t>T</w:t>
      </w:r>
      <w:r w:rsidR="00F600CD" w:rsidRPr="00EC3391">
        <w:rPr>
          <w:rFonts w:ascii="맑은 고딕" w:eastAsia="맑은 고딕" w:hAnsi="맑은 고딕" w:hint="eastAsia"/>
        </w:rPr>
        <w:t>샤쯔우에 가상 캐릭을 제시하여 진행자와 대화하는 연출도 가능합니다.</w:t>
      </w:r>
    </w:p>
    <w:p w:rsidR="00F03D06" w:rsidRPr="00EC3391" w:rsidRDefault="00F03D06" w:rsidP="000C1701">
      <w:pPr>
        <w:pStyle w:val="contents"/>
        <w:rPr>
          <w:rFonts w:ascii="맑은 고딕" w:eastAsia="맑은 고딕" w:hAnsi="맑은 고딕"/>
        </w:rPr>
      </w:pPr>
      <w:r w:rsidRPr="00EC3391">
        <w:rPr>
          <w:rFonts w:ascii="맑은 고딕" w:eastAsia="맑은 고딕" w:hAnsi="맑은 고딕" w:hint="eastAsia"/>
        </w:rPr>
        <w:t xml:space="preserve">방송진행자들의 데이터만 따로 묶어 컨텐츠화하여 시청자들이 방송진행자들의 특징이나 인기도, 육성 등을 실감있게 </w:t>
      </w:r>
      <w:r w:rsidR="00AC27BB">
        <w:rPr>
          <w:rFonts w:ascii="맑은 고딕" w:eastAsia="맑은 고딕" w:hAnsi="맑은 고딕" w:hint="eastAsia"/>
        </w:rPr>
        <w:t>느끼</w:t>
      </w:r>
      <w:r w:rsidRPr="00EC3391">
        <w:rPr>
          <w:rFonts w:ascii="맑은 고딕" w:eastAsia="맑은 고딕" w:hAnsi="맑은 고딕" w:hint="eastAsia"/>
        </w:rPr>
        <w:t>게 할수도 있습니다.</w:t>
      </w:r>
    </w:p>
    <w:p w:rsidR="00F600CD" w:rsidRPr="00EC3391" w:rsidRDefault="00F600CD" w:rsidP="000C1701">
      <w:pPr>
        <w:pStyle w:val="contents"/>
        <w:rPr>
          <w:rFonts w:ascii="맑은 고딕" w:eastAsia="맑은 고딕" w:hAnsi="맑은 고딕"/>
        </w:rPr>
      </w:pPr>
      <w:r w:rsidRPr="00EC3391">
        <w:rPr>
          <w:rFonts w:ascii="맑은 고딕" w:eastAsia="맑은 고딕" w:hAnsi="맑은 고딕" w:hint="eastAsia"/>
        </w:rPr>
        <w:t>영화와 무대에 현실에 없는 가상의 배역을 등장시켜 재미나는 씨나리오를 구상할수 있습니다.</w:t>
      </w:r>
    </w:p>
    <w:p w:rsidR="006134D8" w:rsidRPr="00EC3391" w:rsidRDefault="006134D8" w:rsidP="000C1701">
      <w:pPr>
        <w:pStyle w:val="contents"/>
        <w:rPr>
          <w:rFonts w:ascii="맑은 고딕" w:eastAsia="맑은 고딕" w:hAnsi="맑은 고딕"/>
        </w:rPr>
      </w:pPr>
      <w:r w:rsidRPr="00EC3391">
        <w:rPr>
          <w:rFonts w:ascii="맑은 고딕" w:eastAsia="맑은 고딕" w:hAnsi="맑은 고딕" w:hint="eastAsia"/>
        </w:rPr>
        <w:t>영화제작업체들의 영화에 대한 광고분야에서도 혁신을 가져올수가 있습니다.</w:t>
      </w:r>
    </w:p>
    <w:p w:rsidR="00F600CD" w:rsidRPr="00EC3391" w:rsidRDefault="006134D8" w:rsidP="000C1701">
      <w:pPr>
        <w:pStyle w:val="contents"/>
        <w:rPr>
          <w:rFonts w:ascii="맑은 고딕" w:eastAsia="맑은 고딕" w:hAnsi="맑은 고딕"/>
        </w:rPr>
      </w:pPr>
      <w:r w:rsidRPr="00EC3391">
        <w:rPr>
          <w:rFonts w:ascii="맑은 고딕" w:eastAsia="맑은 고딕" w:hAnsi="맑은 고딕" w:hint="eastAsia"/>
        </w:rPr>
        <w:lastRenderedPageBreak/>
        <w:t>영화의 멋찐 스냇을 따서</w:t>
      </w:r>
      <w:r w:rsidR="00F03D06" w:rsidRPr="00EC3391">
        <w:rPr>
          <w:rFonts w:ascii="맑은 고딕" w:eastAsia="맑은 고딕" w:hAnsi="맑은 고딕" w:hint="eastAsia"/>
        </w:rPr>
        <w:t xml:space="preserve"> </w:t>
      </w:r>
      <w:r w:rsidRPr="00EC3391">
        <w:rPr>
          <w:rFonts w:ascii="맑은 고딕" w:eastAsia="맑은 고딕" w:hAnsi="맑은 고딕" w:hint="eastAsia"/>
        </w:rPr>
        <w:t>마커로 하고 그것을 스마트폰으로 비출때 영화광고비디오가 출력되도록 한다면 시청자들은 아주 편리하게 자기가 원하는, 흥미를 느끼는 필요한 영화를 시청할수 있을겁니다.</w:t>
      </w:r>
    </w:p>
    <w:p w:rsidR="008116C4" w:rsidRPr="00EC3391" w:rsidRDefault="008116C4" w:rsidP="008116C4">
      <w:pPr>
        <w:pStyle w:val="Heading2"/>
        <w:rPr>
          <w:rFonts w:ascii="맑은 고딕" w:eastAsia="맑은 고딕" w:hAnsi="맑은 고딕"/>
        </w:rPr>
      </w:pPr>
      <w:bookmarkStart w:id="13" w:name="_Toc143178540"/>
      <w:proofErr w:type="spellStart"/>
      <w:r w:rsidRPr="00EC3391">
        <w:rPr>
          <w:rFonts w:ascii="맑은 고딕" w:eastAsia="맑은 고딕" w:hAnsi="맑은 고딕" w:hint="eastAsia"/>
        </w:rPr>
        <w:t>상업</w:t>
      </w:r>
      <w:bookmarkEnd w:id="13"/>
      <w:proofErr w:type="spellEnd"/>
    </w:p>
    <w:p w:rsidR="00EA79DA" w:rsidRPr="00EC3391" w:rsidRDefault="00EA79DA" w:rsidP="00EA79DA">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hint="eastAsia"/>
          <w:i/>
          <w:color w:val="ED7D31" w:themeColor="accent2"/>
          <w:sz w:val="22"/>
        </w:rPr>
        <w:t>옷판매</w:t>
      </w:r>
    </w:p>
    <w:p w:rsidR="00EA79DA" w:rsidRPr="00EC3391" w:rsidRDefault="00EA79DA" w:rsidP="00EA79DA">
      <w:pPr>
        <w:pStyle w:val="contents"/>
        <w:rPr>
          <w:rFonts w:ascii="맑은 고딕" w:eastAsia="맑은 고딕" w:hAnsi="맑은 고딕"/>
        </w:rPr>
      </w:pPr>
      <w:r w:rsidRPr="00EC3391">
        <w:rPr>
          <w:rFonts w:ascii="맑은 고딕" w:eastAsia="맑은 고딕" w:hAnsi="맑은 고딕" w:hint="eastAsia"/>
        </w:rPr>
        <w:t xml:space="preserve">과잉생산으로 창고에 쌓여있던 </w:t>
      </w:r>
      <w:r w:rsidRPr="00EC3391">
        <w:rPr>
          <w:rFonts w:ascii="맑은 고딕" w:eastAsia="맑은 고딕" w:hAnsi="맑은 고딕"/>
        </w:rPr>
        <w:t>T</w:t>
      </w:r>
      <w:r w:rsidR="007D0922" w:rsidRPr="00EC3391">
        <w:rPr>
          <w:rFonts w:ascii="맑은 고딕" w:eastAsia="맑은 고딕" w:hAnsi="맑은 고딕" w:hint="eastAsia"/>
        </w:rPr>
        <w:t>셔트</w:t>
      </w:r>
      <w:r w:rsidRPr="00EC3391">
        <w:rPr>
          <w:rFonts w:ascii="맑은 고딕" w:eastAsia="맑은 고딕" w:hAnsi="맑은 고딕" w:hint="eastAsia"/>
        </w:rPr>
        <w:t>에 증강현실기술로 화염뿜는 기관총을 형상하였더니 순간에 재고가 드러나는 상업적판매효과를 이루었습니다.</w:t>
      </w:r>
    </w:p>
    <w:p w:rsidR="00EA79DA" w:rsidRPr="00EC3391" w:rsidRDefault="00EA79DA" w:rsidP="00EA79DA">
      <w:pPr>
        <w:pStyle w:val="contents"/>
        <w:rPr>
          <w:rFonts w:ascii="맑은 고딕" w:eastAsia="맑은 고딕" w:hAnsi="맑은 고딕"/>
        </w:rPr>
      </w:pPr>
      <w:r w:rsidRPr="00EC3391">
        <w:rPr>
          <w:rFonts w:ascii="맑은 고딕" w:eastAsia="맑은 고딕" w:hAnsi="맑은 고딕" w:hint="eastAsia"/>
        </w:rPr>
        <w:t xml:space="preserve">유니클러를 비롯한 여러 회사들에서 </w:t>
      </w:r>
      <w:r w:rsidRPr="00EC3391">
        <w:rPr>
          <w:rFonts w:ascii="맑은 고딕" w:eastAsia="맑은 고딕" w:hAnsi="맑은 고딕"/>
        </w:rPr>
        <w:t>T</w:t>
      </w:r>
      <w:r w:rsidR="007D0922" w:rsidRPr="00EC3391">
        <w:rPr>
          <w:rFonts w:ascii="맑은 고딕" w:eastAsia="맑은 고딕" w:hAnsi="맑은 고딕" w:hint="eastAsia"/>
        </w:rPr>
        <w:t>셔트</w:t>
      </w:r>
      <w:r w:rsidRPr="00EC3391">
        <w:rPr>
          <w:rFonts w:ascii="맑은 고딕" w:eastAsia="맑은 고딕" w:hAnsi="맑은 고딕" w:hint="eastAsia"/>
        </w:rPr>
        <w:t xml:space="preserve">에 사용자들이 그린 이미지들을 프린터하여 사용자들로 하여금 </w:t>
      </w:r>
      <w:r w:rsidR="00CA71D9" w:rsidRPr="00EC3391">
        <w:rPr>
          <w:rFonts w:ascii="맑은 고딕" w:eastAsia="맑은 고딕" w:hAnsi="맑은 고딕" w:hint="eastAsia"/>
        </w:rPr>
        <w:t xml:space="preserve">자기만의 </w:t>
      </w:r>
      <w:r w:rsidR="00CA71D9" w:rsidRPr="00EC3391">
        <w:rPr>
          <w:rFonts w:ascii="맑은 고딕" w:eastAsia="맑은 고딕" w:hAnsi="맑은 고딕"/>
        </w:rPr>
        <w:t>T</w:t>
      </w:r>
      <w:r w:rsidR="007D0922" w:rsidRPr="00EC3391">
        <w:rPr>
          <w:rFonts w:ascii="맑은 고딕" w:eastAsia="맑은 고딕" w:hAnsi="맑은 고딕" w:hint="eastAsia"/>
        </w:rPr>
        <w:t>셔트</w:t>
      </w:r>
      <w:r w:rsidR="00CA71D9" w:rsidRPr="00EC3391">
        <w:rPr>
          <w:rFonts w:ascii="맑은 고딕" w:eastAsia="맑은 고딕" w:hAnsi="맑은 고딕" w:hint="eastAsia"/>
        </w:rPr>
        <w:t>들을 입도록 매출효과를 높이고있습니다.</w:t>
      </w:r>
    </w:p>
    <w:p w:rsidR="00EA79DA" w:rsidRDefault="00CA71D9" w:rsidP="00CA71D9">
      <w:pPr>
        <w:pStyle w:val="contents"/>
        <w:rPr>
          <w:rFonts w:ascii="맑은 고딕" w:eastAsia="맑은 고딕" w:hAnsi="맑은 고딕"/>
        </w:rPr>
      </w:pPr>
      <w:r w:rsidRPr="00EC3391">
        <w:rPr>
          <w:rFonts w:ascii="맑은 고딕" w:eastAsia="맑은 고딕" w:hAnsi="맑은 고딕" w:hint="eastAsia"/>
        </w:rPr>
        <w:t xml:space="preserve">여기에 위에서 언급한것처럼 </w:t>
      </w:r>
      <w:r w:rsidRPr="00EC3391">
        <w:rPr>
          <w:rFonts w:ascii="맑은 고딕" w:eastAsia="맑은 고딕" w:hAnsi="맑은 고딕"/>
        </w:rPr>
        <w:t>AR</w:t>
      </w:r>
      <w:r w:rsidRPr="00EC3391">
        <w:rPr>
          <w:rFonts w:ascii="맑은 고딕" w:eastAsia="맑은 고딕" w:hAnsi="맑은 고딕" w:hint="eastAsia"/>
        </w:rPr>
        <w:t xml:space="preserve">기술을 </w:t>
      </w:r>
      <w:r w:rsidR="00AC27BB">
        <w:rPr>
          <w:rFonts w:ascii="맑은 고딕" w:eastAsia="맑은 고딕" w:hAnsi="맑은 고딕" w:hint="eastAsia"/>
        </w:rPr>
        <w:t>결합시킨다</w:t>
      </w:r>
      <w:r w:rsidRPr="00EC3391">
        <w:rPr>
          <w:rFonts w:ascii="맑은 고딕" w:eastAsia="맑은 고딕" w:hAnsi="맑은 고딕" w:hint="eastAsia"/>
        </w:rPr>
        <w:t>면 매우 큰 상업적효과를 이루게 될것입니다.</w:t>
      </w:r>
    </w:p>
    <w:p w:rsidR="00FA760F" w:rsidRDefault="00FA760F" w:rsidP="00CA71D9">
      <w:pPr>
        <w:pStyle w:val="contents"/>
        <w:rPr>
          <w:rFonts w:ascii="맑은 고딕" w:eastAsia="맑은 고딕" w:hAnsi="맑은 고딕"/>
        </w:rPr>
      </w:pPr>
      <w:r>
        <w:rPr>
          <w:noProof/>
        </w:rPr>
        <w:drawing>
          <wp:inline distT="0" distB="0" distL="0" distR="0" wp14:anchorId="2ED19E12" wp14:editId="3AA9E74A">
            <wp:extent cx="5705475" cy="322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228975"/>
                    </a:xfrm>
                    <a:prstGeom prst="rect">
                      <a:avLst/>
                    </a:prstGeom>
                  </pic:spPr>
                </pic:pic>
              </a:graphicData>
            </a:graphic>
          </wp:inline>
        </w:drawing>
      </w:r>
    </w:p>
    <w:p w:rsidR="00FA760F" w:rsidRDefault="00FA760F" w:rsidP="00CA71D9">
      <w:pPr>
        <w:pStyle w:val="contents"/>
        <w:rPr>
          <w:rFonts w:ascii="맑은 고딕" w:eastAsia="맑은 고딕" w:hAnsi="맑은 고딕"/>
        </w:rPr>
      </w:pPr>
      <w:r>
        <w:rPr>
          <w:noProof/>
        </w:rPr>
        <w:lastRenderedPageBreak/>
        <w:drawing>
          <wp:inline distT="0" distB="0" distL="0" distR="0" wp14:anchorId="231AD80D" wp14:editId="57DF4037">
            <wp:extent cx="57150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28975"/>
                    </a:xfrm>
                    <a:prstGeom prst="rect">
                      <a:avLst/>
                    </a:prstGeom>
                  </pic:spPr>
                </pic:pic>
              </a:graphicData>
            </a:graphic>
          </wp:inline>
        </w:drawing>
      </w:r>
    </w:p>
    <w:p w:rsidR="00FA760F" w:rsidRDefault="00FA760F" w:rsidP="00CA71D9">
      <w:pPr>
        <w:pStyle w:val="contents"/>
        <w:rPr>
          <w:rFonts w:ascii="맑은 고딕" w:eastAsia="맑은 고딕" w:hAnsi="맑은 고딕"/>
        </w:rPr>
      </w:pPr>
      <w:r>
        <w:rPr>
          <w:noProof/>
        </w:rPr>
        <w:drawing>
          <wp:inline distT="0" distB="0" distL="0" distR="0" wp14:anchorId="2AAF617D" wp14:editId="253BB448">
            <wp:extent cx="570547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3219450"/>
                    </a:xfrm>
                    <a:prstGeom prst="rect">
                      <a:avLst/>
                    </a:prstGeom>
                  </pic:spPr>
                </pic:pic>
              </a:graphicData>
            </a:graphic>
          </wp:inline>
        </w:drawing>
      </w:r>
    </w:p>
    <w:p w:rsidR="00FA760F" w:rsidRPr="00EC3391" w:rsidRDefault="00FA760F" w:rsidP="00CA71D9">
      <w:pPr>
        <w:pStyle w:val="contents"/>
        <w:rPr>
          <w:rFonts w:ascii="맑은 고딕" w:eastAsia="맑은 고딕" w:hAnsi="맑은 고딕"/>
        </w:rPr>
      </w:pPr>
    </w:p>
    <w:p w:rsidR="00EA79DA" w:rsidRPr="00EC3391" w:rsidRDefault="00CA71D9" w:rsidP="00EA79DA">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hint="eastAsia"/>
          <w:i/>
          <w:color w:val="ED7D31" w:themeColor="accent2"/>
          <w:sz w:val="22"/>
        </w:rPr>
        <w:t>상품광고</w:t>
      </w:r>
    </w:p>
    <w:p w:rsidR="00CA71D9" w:rsidRPr="00EC3391" w:rsidRDefault="00CA71D9" w:rsidP="00EA79DA">
      <w:pPr>
        <w:pStyle w:val="contents"/>
        <w:rPr>
          <w:rFonts w:ascii="맑은 고딕" w:eastAsia="맑은 고딕" w:hAnsi="맑은 고딕"/>
        </w:rPr>
      </w:pPr>
      <w:r w:rsidRPr="00EC3391">
        <w:rPr>
          <w:rFonts w:ascii="맑은 고딕" w:eastAsia="맑은 고딕" w:hAnsi="맑은 고딕" w:hint="eastAsia"/>
        </w:rPr>
        <w:t>현재의 상품광고는 많은 경우 광고회사들이 방영하는 비디오나 웹페이지에서의 링크련결과 같이 한방향으로만 진행되고있습니다.</w:t>
      </w:r>
    </w:p>
    <w:p w:rsidR="00176A17" w:rsidRPr="00EC3391" w:rsidRDefault="00CA71D9" w:rsidP="00176A17">
      <w:pPr>
        <w:pStyle w:val="contents"/>
        <w:rPr>
          <w:rFonts w:ascii="맑은 고딕" w:eastAsia="맑은 고딕" w:hAnsi="맑은 고딕"/>
        </w:rPr>
      </w:pPr>
      <w:r w:rsidRPr="00EC3391">
        <w:rPr>
          <w:rFonts w:ascii="맑은 고딕" w:eastAsia="맑은 고딕" w:hAnsi="맑은 고딕" w:hint="eastAsia"/>
        </w:rPr>
        <w:t xml:space="preserve">고객들이 상점에서 상품을 구입할때 상품을 스마트폰으로 비추어 상품에 대한 상세정보, 여러 모델들 등을 </w:t>
      </w:r>
      <w:r w:rsidR="00176A17" w:rsidRPr="00EC3391">
        <w:rPr>
          <w:rFonts w:ascii="맑은 고딕" w:eastAsia="맑은 고딕" w:hAnsi="맑은 고딕" w:hint="eastAsia"/>
        </w:rPr>
        <w:t>현시해주며 온라인에서 상품을 구입하는 경우에도 상품이미지를 비추어 상품정보를 3디컨텐츠나 비디오 같은 구체자료로 현시할수 있습니다.</w:t>
      </w:r>
    </w:p>
    <w:p w:rsidR="00176A17" w:rsidRPr="00EC3391" w:rsidRDefault="007D0922" w:rsidP="00176A17">
      <w:pPr>
        <w:pStyle w:val="contents"/>
        <w:rPr>
          <w:rFonts w:ascii="맑은 고딕" w:eastAsia="맑은 고딕" w:hAnsi="맑은 고딕"/>
        </w:rPr>
      </w:pPr>
      <w:r w:rsidRPr="00EC3391">
        <w:rPr>
          <w:rFonts w:ascii="맑은 고딕" w:eastAsia="맑은 고딕" w:hAnsi="맑은 고딕" w:hint="eastAsia"/>
        </w:rPr>
        <w:lastRenderedPageBreak/>
        <w:t>또 상품이미지를 마커로 비추어 직접 판매사이트링크로 접속되도록 하여 상품광고를 하도록 할수가 있습니다.</w:t>
      </w:r>
      <w:r w:rsidRPr="00EC3391">
        <w:rPr>
          <w:rFonts w:ascii="맑은 고딕" w:eastAsia="맑은 고딕" w:hAnsi="맑은 고딕"/>
        </w:rPr>
        <w:t xml:space="preserve"> </w:t>
      </w:r>
    </w:p>
    <w:p w:rsidR="008116C4" w:rsidRPr="00EC3391" w:rsidRDefault="005D5C03" w:rsidP="000C1701">
      <w:pPr>
        <w:pStyle w:val="contents"/>
        <w:rPr>
          <w:rFonts w:ascii="맑은 고딕" w:eastAsia="맑은 고딕" w:hAnsi="맑은 고딕"/>
        </w:rPr>
      </w:pPr>
      <w:hyperlink r:id="rId25" w:history="1">
        <w:r w:rsidR="007D0922" w:rsidRPr="00EC3391">
          <w:rPr>
            <w:rStyle w:val="Hyperlink"/>
            <w:rFonts w:ascii="맑은 고딕" w:eastAsia="맑은 고딕" w:hAnsi="맑은 고딕"/>
          </w:rPr>
          <w:t>https://patents.google.com/patent/KR20140068332A/ko</w:t>
        </w:r>
      </w:hyperlink>
    </w:p>
    <w:p w:rsidR="007D0922" w:rsidRPr="00EC3391" w:rsidRDefault="007D0922" w:rsidP="000C1701">
      <w:pPr>
        <w:pStyle w:val="contents"/>
        <w:rPr>
          <w:rFonts w:ascii="맑은 고딕" w:eastAsia="맑은 고딕" w:hAnsi="맑은 고딕"/>
        </w:rPr>
      </w:pPr>
      <w:r w:rsidRPr="00EC3391">
        <w:rPr>
          <w:rFonts w:ascii="맑은 고딕" w:eastAsia="맑은 고딕" w:hAnsi="맑은 고딕" w:hint="eastAsia"/>
        </w:rPr>
        <w:t>위의 링크는 마커인식을 이용한 광고서비스시스템에 대한 방법을 서술합니다.</w:t>
      </w:r>
    </w:p>
    <w:p w:rsidR="007D0922" w:rsidRPr="00EC3391" w:rsidRDefault="007D0922" w:rsidP="000C1701">
      <w:pPr>
        <w:pStyle w:val="contents"/>
        <w:rPr>
          <w:rFonts w:ascii="맑은 고딕" w:eastAsia="맑은 고딕" w:hAnsi="맑은 고딕"/>
        </w:rPr>
      </w:pPr>
    </w:p>
    <w:p w:rsidR="008116C4" w:rsidRPr="00EC3391" w:rsidRDefault="008116C4" w:rsidP="008116C4">
      <w:pPr>
        <w:pStyle w:val="Heading2"/>
        <w:rPr>
          <w:rFonts w:ascii="맑은 고딕" w:eastAsia="맑은 고딕" w:hAnsi="맑은 고딕"/>
        </w:rPr>
      </w:pPr>
      <w:bookmarkStart w:id="14" w:name="_Toc143178541"/>
      <w:proofErr w:type="spellStart"/>
      <w:r w:rsidRPr="00EC3391">
        <w:rPr>
          <w:rFonts w:ascii="맑은 고딕" w:eastAsia="맑은 고딕" w:hAnsi="맑은 고딕" w:hint="eastAsia"/>
        </w:rPr>
        <w:t>관광</w:t>
      </w:r>
      <w:bookmarkEnd w:id="14"/>
      <w:proofErr w:type="spellEnd"/>
    </w:p>
    <w:p w:rsidR="008116C4" w:rsidRPr="00EC3391" w:rsidRDefault="007D0922" w:rsidP="000C1701">
      <w:pPr>
        <w:pStyle w:val="contents"/>
        <w:rPr>
          <w:rFonts w:ascii="맑은 고딕" w:eastAsia="맑은 고딕" w:hAnsi="맑은 고딕"/>
        </w:rPr>
      </w:pPr>
      <w:r w:rsidRPr="00EC3391">
        <w:rPr>
          <w:rFonts w:ascii="맑은 고딕" w:eastAsia="맑은 고딕" w:hAnsi="맑은 고딕"/>
        </w:rPr>
        <w:t>AR</w:t>
      </w:r>
      <w:r w:rsidRPr="00EC3391">
        <w:rPr>
          <w:rFonts w:ascii="맑은 고딕" w:eastAsia="맑은 고딕" w:hAnsi="맑은 고딕" w:hint="eastAsia"/>
        </w:rPr>
        <w:t>을 관광에 어떻게 이용하겠느냐 하고 생각할때 많은 이용점을 떠올릴수가 있습니다.</w:t>
      </w:r>
    </w:p>
    <w:p w:rsidR="007D0922" w:rsidRPr="00EC3391" w:rsidRDefault="007D0922" w:rsidP="007D0922">
      <w:pPr>
        <w:pStyle w:val="Heading3"/>
        <w:rPr>
          <w:rFonts w:ascii="맑은 고딕" w:eastAsia="맑은 고딕" w:hAnsi="맑은 고딕"/>
        </w:rPr>
      </w:pPr>
      <w:bookmarkStart w:id="15" w:name="_Toc143178542"/>
      <w:proofErr w:type="spellStart"/>
      <w:r w:rsidRPr="00EC3391">
        <w:rPr>
          <w:rFonts w:ascii="맑은 고딕" w:eastAsia="맑은 고딕" w:hAnsi="맑은 고딕" w:hint="eastAsia"/>
        </w:rPr>
        <w:t>아이디어</w:t>
      </w:r>
      <w:bookmarkEnd w:id="15"/>
      <w:proofErr w:type="spellEnd"/>
    </w:p>
    <w:p w:rsidR="007D0922" w:rsidRPr="00EC3391" w:rsidRDefault="00B60BEC" w:rsidP="007D0922">
      <w:pPr>
        <w:pStyle w:val="contents"/>
        <w:rPr>
          <w:rFonts w:ascii="맑은 고딕" w:eastAsia="맑은 고딕" w:hAnsi="맑은 고딕"/>
        </w:rPr>
      </w:pPr>
      <w:r w:rsidRPr="00EC3391">
        <w:rPr>
          <w:rFonts w:ascii="맑은 고딕" w:eastAsia="맑은 고딕" w:hAnsi="맑은 고딕" w:hint="eastAsia"/>
        </w:rPr>
        <w:t xml:space="preserve">어플사례에서 보여주는것처럼 해당 관광지역의 안내이미지들을 마커로 하여 그것을 비출때 </w:t>
      </w:r>
      <w:r w:rsidR="000B5EDE" w:rsidRPr="00EC3391">
        <w:rPr>
          <w:rFonts w:ascii="맑은 고딕" w:eastAsia="맑은 고딕" w:hAnsi="맑은 고딕" w:hint="eastAsia"/>
        </w:rPr>
        <w:t>해당 관광내용을 3디모델이나 비디오, 음성, 각종 안내문을 결합하여 컨텐츠를 증강시켜</w:t>
      </w:r>
      <w:r w:rsidR="00920B26" w:rsidRPr="00EC3391">
        <w:rPr>
          <w:rFonts w:ascii="맑은 고딕" w:eastAsia="맑은 고딕" w:hAnsi="맑은 고딕" w:hint="eastAsia"/>
        </w:rPr>
        <w:t xml:space="preserve"> </w:t>
      </w:r>
      <w:r w:rsidR="000B5EDE" w:rsidRPr="00EC3391">
        <w:rPr>
          <w:rFonts w:ascii="맑은 고딕" w:eastAsia="맑은 고딕" w:hAnsi="맑은 고딕" w:hint="eastAsia"/>
        </w:rPr>
        <w:t>현시한다면 보다 실감있는 관광안내효과를 얻을수가 있다.</w:t>
      </w:r>
    </w:p>
    <w:p w:rsidR="007D0922" w:rsidRPr="00EC3391" w:rsidRDefault="007D0922" w:rsidP="000C1701">
      <w:pPr>
        <w:pStyle w:val="contents"/>
        <w:rPr>
          <w:rFonts w:ascii="맑은 고딕" w:eastAsia="맑은 고딕" w:hAnsi="맑은 고딕"/>
        </w:rPr>
      </w:pPr>
    </w:p>
    <w:p w:rsidR="007D0922" w:rsidRPr="00EC3391" w:rsidRDefault="007D0922" w:rsidP="007D0922">
      <w:pPr>
        <w:pStyle w:val="Heading3"/>
        <w:rPr>
          <w:rFonts w:ascii="맑은 고딕" w:eastAsia="맑은 고딕" w:hAnsi="맑은 고딕"/>
          <w:lang w:eastAsia="ko-KR"/>
        </w:rPr>
      </w:pPr>
      <w:bookmarkStart w:id="16" w:name="_Toc143178543"/>
      <w:r w:rsidRPr="00EC3391">
        <w:rPr>
          <w:rFonts w:ascii="맑은 고딕" w:eastAsia="맑은 고딕" w:hAnsi="맑은 고딕" w:hint="eastAsia"/>
          <w:lang w:eastAsia="ko-KR"/>
        </w:rPr>
        <w:t>아래에 어플사례를 서술합니다.</w:t>
      </w:r>
      <w:bookmarkEnd w:id="16"/>
    </w:p>
    <w:p w:rsidR="007D0922" w:rsidRPr="00EC3391" w:rsidRDefault="007D0922" w:rsidP="007D0922">
      <w:pPr>
        <w:pStyle w:val="contents"/>
        <w:ind w:firstLine="156"/>
        <w:rPr>
          <w:rFonts w:ascii="맑은 고딕" w:eastAsia="맑은 고딕" w:hAnsi="맑은 고딕"/>
          <w:i/>
          <w:color w:val="ED7D31" w:themeColor="accent2"/>
          <w:sz w:val="22"/>
        </w:rPr>
      </w:pPr>
      <w:r w:rsidRPr="00EC3391">
        <w:rPr>
          <w:rFonts w:ascii="맑은 고딕" w:eastAsia="맑은 고딕" w:hAnsi="맑은 고딕" w:hint="eastAsia"/>
          <w:i/>
          <w:color w:val="ED7D31" w:themeColor="accent2"/>
          <w:sz w:val="22"/>
        </w:rPr>
        <w:t>보멍알멍 제주 목관아 이야기</w:t>
      </w:r>
    </w:p>
    <w:p w:rsidR="00B60BEC" w:rsidRPr="00EC3391" w:rsidRDefault="005D5C03" w:rsidP="00B60BEC">
      <w:pPr>
        <w:pStyle w:val="ListParagraph"/>
        <w:rPr>
          <w:rFonts w:ascii="맑은 고딕" w:eastAsia="맑은 고딕" w:hAnsi="맑은 고딕"/>
          <w:lang w:eastAsia="ko-KR"/>
        </w:rPr>
      </w:pPr>
      <w:hyperlink r:id="rId26" w:history="1">
        <w:r w:rsidR="00B60BEC" w:rsidRPr="00EC3391">
          <w:rPr>
            <w:rStyle w:val="Hyperlink"/>
            <w:rFonts w:ascii="맑은 고딕" w:eastAsia="맑은 고딕" w:hAnsi="맑은 고딕"/>
            <w:lang w:eastAsia="ko-KR"/>
          </w:rPr>
          <w:t>https://apkpure.com/%EB%B3%B4%EB%A9%8D%EC%95%8C%EB%A9%8D-ar-vr%EB%A1%9C-%EB%B3%B4%EB%8A%94-%EC%A0%9C%EC%A3%BC%EB%AA%A9%EA%B4%80%EC%95%84-%EC%9D%B4%EC%95%BC%EA%B8%B0/kr.ac.jejunu.moggwan</w:t>
        </w:r>
      </w:hyperlink>
    </w:p>
    <w:p w:rsidR="007D0922" w:rsidRPr="00EC3391" w:rsidRDefault="007D0922" w:rsidP="000C1701">
      <w:pPr>
        <w:pStyle w:val="contents"/>
        <w:rPr>
          <w:rFonts w:ascii="맑은 고딕" w:eastAsia="맑은 고딕" w:hAnsi="맑은 고딕"/>
        </w:rPr>
      </w:pPr>
    </w:p>
    <w:p w:rsidR="00B60BEC" w:rsidRPr="00EC3391" w:rsidRDefault="00B60BEC"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7E7FE6A6" wp14:editId="0BC06CDD">
            <wp:extent cx="3533775"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1924050"/>
                    </a:xfrm>
                    <a:prstGeom prst="rect">
                      <a:avLst/>
                    </a:prstGeom>
                  </pic:spPr>
                </pic:pic>
              </a:graphicData>
            </a:graphic>
          </wp:inline>
        </w:drawing>
      </w:r>
    </w:p>
    <w:p w:rsidR="00B60BEC" w:rsidRPr="00EC3391" w:rsidRDefault="00B60BEC" w:rsidP="000C1701">
      <w:pPr>
        <w:pStyle w:val="contents"/>
        <w:rPr>
          <w:rFonts w:ascii="맑은 고딕" w:eastAsia="맑은 고딕" w:hAnsi="맑은 고딕"/>
        </w:rPr>
      </w:pPr>
      <w:r w:rsidRPr="00EC3391">
        <w:rPr>
          <w:rFonts w:ascii="맑은 고딕" w:eastAsia="맑은 고딕" w:hAnsi="맑은 고딕"/>
          <w:noProof/>
        </w:rPr>
        <w:lastRenderedPageBreak/>
        <w:drawing>
          <wp:inline distT="0" distB="0" distL="0" distR="0" wp14:anchorId="701D05D1" wp14:editId="24751139">
            <wp:extent cx="3547502" cy="191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9454" cy="1915579"/>
                    </a:xfrm>
                    <a:prstGeom prst="rect">
                      <a:avLst/>
                    </a:prstGeom>
                  </pic:spPr>
                </pic:pic>
              </a:graphicData>
            </a:graphic>
          </wp:inline>
        </w:drawing>
      </w:r>
    </w:p>
    <w:p w:rsidR="00B60BEC" w:rsidRPr="00EC3391" w:rsidRDefault="00B60BEC" w:rsidP="000C1701">
      <w:pPr>
        <w:pStyle w:val="contents"/>
        <w:rPr>
          <w:rFonts w:ascii="맑은 고딕" w:eastAsia="맑은 고딕" w:hAnsi="맑은 고딕"/>
        </w:rPr>
      </w:pPr>
      <w:r w:rsidRPr="00EC3391">
        <w:rPr>
          <w:rFonts w:ascii="맑은 고딕" w:eastAsia="맑은 고딕" w:hAnsi="맑은 고딕"/>
          <w:noProof/>
        </w:rPr>
        <w:drawing>
          <wp:inline distT="0" distB="0" distL="0" distR="0" wp14:anchorId="3A227992" wp14:editId="579EA2EA">
            <wp:extent cx="35052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1933575"/>
                    </a:xfrm>
                    <a:prstGeom prst="rect">
                      <a:avLst/>
                    </a:prstGeom>
                  </pic:spPr>
                </pic:pic>
              </a:graphicData>
            </a:graphic>
          </wp:inline>
        </w:drawing>
      </w:r>
    </w:p>
    <w:p w:rsidR="008116C4" w:rsidRPr="00EC3391" w:rsidRDefault="00CC7C54" w:rsidP="00CC7C54">
      <w:pPr>
        <w:pStyle w:val="Heading2"/>
        <w:rPr>
          <w:rFonts w:ascii="맑은 고딕" w:eastAsia="맑은 고딕" w:hAnsi="맑은 고딕"/>
        </w:rPr>
      </w:pPr>
      <w:bookmarkStart w:id="17" w:name="_Toc143178544"/>
      <w:proofErr w:type="spellStart"/>
      <w:r w:rsidRPr="00EC3391">
        <w:rPr>
          <w:rFonts w:ascii="맑은 고딕" w:eastAsia="맑은 고딕" w:hAnsi="맑은 고딕" w:hint="eastAsia"/>
        </w:rPr>
        <w:t>게임</w:t>
      </w:r>
      <w:bookmarkEnd w:id="17"/>
      <w:proofErr w:type="spellEnd"/>
    </w:p>
    <w:p w:rsidR="00F600CD" w:rsidRPr="00EC3391" w:rsidRDefault="00F600CD" w:rsidP="00F600CD">
      <w:pPr>
        <w:pStyle w:val="contents"/>
        <w:rPr>
          <w:rFonts w:ascii="맑은 고딕" w:eastAsia="맑은 고딕" w:hAnsi="맑은 고딕"/>
        </w:rPr>
      </w:pPr>
      <w:r w:rsidRPr="00EC3391">
        <w:rPr>
          <w:rFonts w:ascii="맑은 고딕" w:eastAsia="맑은 고딕" w:hAnsi="맑은 고딕" w:hint="eastAsia"/>
        </w:rPr>
        <w:t>전 세계 열풍을 일으킨 포켓몽고와 같은 게임등에도 이</w:t>
      </w:r>
      <w:r w:rsidR="00F03D06" w:rsidRPr="00EC3391">
        <w:rPr>
          <w:rFonts w:ascii="맑은 고딕" w:eastAsia="맑은 고딕" w:hAnsi="맑은 고딕" w:hint="eastAsia"/>
        </w:rPr>
        <w:t xml:space="preserve"> </w:t>
      </w:r>
      <w:r w:rsidRPr="00EC3391">
        <w:rPr>
          <w:rFonts w:ascii="맑은 고딕" w:eastAsia="맑은 고딕" w:hAnsi="맑은 고딕" w:hint="eastAsia"/>
        </w:rPr>
        <w:t>핵심적인 엔진이 필요</w:t>
      </w:r>
      <w:r w:rsidR="00C63B38" w:rsidRPr="00EC3391">
        <w:rPr>
          <w:rFonts w:ascii="맑은 고딕" w:eastAsia="맑은 고딕" w:hAnsi="맑은 고딕" w:hint="eastAsia"/>
        </w:rPr>
        <w:t>합니다</w:t>
      </w:r>
      <w:r w:rsidRPr="00EC3391">
        <w:rPr>
          <w:rFonts w:ascii="맑은 고딕" w:eastAsia="맑은 고딕" w:hAnsi="맑은 고딕" w:hint="eastAsia"/>
        </w:rPr>
        <w:t>..</w:t>
      </w:r>
    </w:p>
    <w:p w:rsidR="00F600CD" w:rsidRPr="00EC3391" w:rsidRDefault="00F600CD" w:rsidP="00F600CD">
      <w:pPr>
        <w:pStyle w:val="contents"/>
        <w:rPr>
          <w:rFonts w:ascii="맑은 고딕" w:eastAsia="맑은 고딕" w:hAnsi="맑은 고딕"/>
        </w:rPr>
      </w:pPr>
      <w:r w:rsidRPr="00EC3391">
        <w:rPr>
          <w:rFonts w:ascii="맑은 고딕" w:eastAsia="맑은 고딕" w:hAnsi="맑은 고딕" w:hint="eastAsia"/>
        </w:rPr>
        <w:t>또한 특정브랜드를 가진 앱제작회사가 한개의 앱만을 제작 하는 범위를 넘어 여러 유형으로 앱을 사이트하나에만 의존하여 계속하여 산출물을 끌어낼수 있다는 우점을 가지고있</w:t>
      </w:r>
      <w:r w:rsidR="00C63B38" w:rsidRPr="00EC3391">
        <w:rPr>
          <w:rFonts w:ascii="맑은 고딕" w:eastAsia="맑은 고딕" w:hAnsi="맑은 고딕" w:hint="eastAsia"/>
        </w:rPr>
        <w:t>습니</w:t>
      </w:r>
      <w:r w:rsidRPr="00EC3391">
        <w:rPr>
          <w:rFonts w:ascii="맑은 고딕" w:eastAsia="맑은 고딕" w:hAnsi="맑은 고딕" w:hint="eastAsia"/>
        </w:rPr>
        <w:t>다.(서비스의 다목적화)</w:t>
      </w:r>
    </w:p>
    <w:p w:rsidR="00F600CD" w:rsidRPr="00EC3391" w:rsidRDefault="00F600CD" w:rsidP="00F600CD">
      <w:pPr>
        <w:pStyle w:val="contents"/>
        <w:rPr>
          <w:rFonts w:ascii="맑은 고딕" w:eastAsia="맑은 고딕" w:hAnsi="맑은 고딕"/>
        </w:rPr>
      </w:pPr>
      <w:r w:rsidRPr="00EC3391">
        <w:rPr>
          <w:rFonts w:ascii="맑은 고딕" w:eastAsia="맑은 고딕" w:hAnsi="맑은 고딕" w:hint="eastAsia"/>
        </w:rPr>
        <w:t xml:space="preserve">벽에 걸려있는 </w:t>
      </w:r>
      <w:r w:rsidRPr="00EC3391">
        <w:rPr>
          <w:rFonts w:ascii="맑은 고딕" w:eastAsia="맑은 고딕" w:hAnsi="맑은 고딕"/>
        </w:rPr>
        <w:t>“</w:t>
      </w:r>
      <w:r w:rsidRPr="00EC3391">
        <w:rPr>
          <w:rFonts w:ascii="맑은 고딕" w:eastAsia="맑은 고딕" w:hAnsi="맑은 고딕" w:hint="eastAsia"/>
        </w:rPr>
        <w:t>대성귀래</w:t>
      </w:r>
      <w:r w:rsidRPr="00EC3391">
        <w:rPr>
          <w:rFonts w:ascii="맑은 고딕" w:eastAsia="맑은 고딕" w:hAnsi="맑은 고딕"/>
        </w:rPr>
        <w:t>”</w:t>
      </w:r>
      <w:r w:rsidRPr="00EC3391">
        <w:rPr>
          <w:rFonts w:ascii="맑은 고딕" w:eastAsia="맑은 고딕" w:hAnsi="맑은 고딕" w:hint="eastAsia"/>
        </w:rPr>
        <w:t>의 만화영화의 한 장면을 손전화로 비추면 원숭이가 눈알을 굴리며 튀여나와 온갖 재롱을 부리면서 사람과 기념촬영을 하도록 하는 시나리오도 있습니다.</w:t>
      </w:r>
    </w:p>
    <w:p w:rsidR="006879D6" w:rsidRDefault="006879D6" w:rsidP="006879D6">
      <w:pPr>
        <w:rPr>
          <w:lang w:eastAsia="ko-KR"/>
        </w:rPr>
      </w:pPr>
      <w:r>
        <w:rPr>
          <w:lang w:eastAsia="ko-KR"/>
        </w:rPr>
        <w:br w:type="page"/>
      </w:r>
    </w:p>
    <w:p w:rsidR="00E6725D" w:rsidRPr="00EC3391" w:rsidRDefault="00CC7C54" w:rsidP="00CC7C54">
      <w:pPr>
        <w:pStyle w:val="Heading1"/>
        <w:rPr>
          <w:rFonts w:ascii="맑은 고딕" w:eastAsia="맑은 고딕" w:hAnsi="맑은 고딕"/>
          <w:lang w:eastAsia="ko-KR"/>
        </w:rPr>
      </w:pPr>
      <w:bookmarkStart w:id="18" w:name="_Toc143178545"/>
      <w:r w:rsidRPr="00EC3391">
        <w:rPr>
          <w:rFonts w:ascii="맑은 고딕" w:eastAsia="맑은 고딕" w:hAnsi="맑은 고딕" w:hint="eastAsia"/>
          <w:lang w:eastAsia="ko-KR"/>
        </w:rPr>
        <w:lastRenderedPageBreak/>
        <w:t>앱빌더의 미래</w:t>
      </w:r>
      <w:bookmarkEnd w:id="18"/>
    </w:p>
    <w:p w:rsidR="00CC7C54" w:rsidRPr="00EC3391" w:rsidRDefault="00C63B38" w:rsidP="00CC7C54">
      <w:pPr>
        <w:pStyle w:val="contents"/>
        <w:rPr>
          <w:rFonts w:ascii="맑은 고딕" w:eastAsia="맑은 고딕" w:hAnsi="맑은 고딕"/>
          <w:i/>
          <w:color w:val="A6A6A6" w:themeColor="background1" w:themeShade="A6"/>
        </w:rPr>
      </w:pPr>
      <w:r w:rsidRPr="00EC3391">
        <w:rPr>
          <w:rFonts w:ascii="맑은 고딕" w:eastAsia="맑은 고딕" w:hAnsi="맑은 고딕" w:hint="eastAsia"/>
          <w:i/>
          <w:color w:val="A6A6A6" w:themeColor="background1" w:themeShade="A6"/>
        </w:rPr>
        <w:t xml:space="preserve">앱빌더는 현재 마커기반AR만 지원하지만 공간기반, 얼굴기반 </w:t>
      </w:r>
      <w:r w:rsidRPr="00EC3391">
        <w:rPr>
          <w:rFonts w:ascii="맑은 고딕" w:eastAsia="맑은 고딕" w:hAnsi="맑은 고딕"/>
          <w:i/>
          <w:color w:val="A6A6A6" w:themeColor="background1" w:themeShade="A6"/>
        </w:rPr>
        <w:t>AR</w:t>
      </w:r>
      <w:r w:rsidRPr="00EC3391">
        <w:rPr>
          <w:rFonts w:ascii="맑은 고딕" w:eastAsia="맑은 고딕" w:hAnsi="맑은 고딕" w:hint="eastAsia"/>
          <w:i/>
          <w:color w:val="A6A6A6" w:themeColor="background1" w:themeShade="A6"/>
        </w:rPr>
        <w:t>도 지원할 예정입니다.</w:t>
      </w:r>
    </w:p>
    <w:p w:rsidR="00C63B38" w:rsidRPr="00EC3391" w:rsidRDefault="00C63B38" w:rsidP="00CC7C54">
      <w:pPr>
        <w:pStyle w:val="contents"/>
        <w:rPr>
          <w:rFonts w:ascii="맑은 고딕" w:eastAsia="맑은 고딕" w:hAnsi="맑은 고딕"/>
        </w:rPr>
      </w:pPr>
      <w:r w:rsidRPr="00EC3391">
        <w:rPr>
          <w:rFonts w:ascii="맑은 고딕" w:eastAsia="맑은 고딕" w:hAnsi="맑은 고딕" w:hint="eastAsia"/>
        </w:rPr>
        <w:t xml:space="preserve">얼굴인식엔진, 공간인식엔진은 이미 준비되여있으며 어떻게 </w:t>
      </w:r>
      <w:r w:rsidRPr="00EC3391">
        <w:rPr>
          <w:rFonts w:ascii="맑은 고딕" w:eastAsia="맑은 고딕" w:hAnsi="맑은 고딕"/>
        </w:rPr>
        <w:t>AR</w:t>
      </w:r>
      <w:r w:rsidRPr="00EC3391">
        <w:rPr>
          <w:rFonts w:ascii="맑은 고딕" w:eastAsia="맑은 고딕" w:hAnsi="맑은 고딕" w:hint="eastAsia"/>
        </w:rPr>
        <w:t>과 결합하여 앱빌더에 통합시키겠는가 하는 문제인데 엔진이 준비되여있는한 이는 분명히 실현가능합니다.</w:t>
      </w:r>
    </w:p>
    <w:p w:rsidR="00C63B38" w:rsidRPr="00EC3391" w:rsidRDefault="00C63B38" w:rsidP="00CC7C54">
      <w:pPr>
        <w:pStyle w:val="contents"/>
        <w:rPr>
          <w:rFonts w:ascii="맑은 고딕" w:eastAsia="맑은 고딕" w:hAnsi="맑은 고딕"/>
        </w:rPr>
      </w:pPr>
    </w:p>
    <w:p w:rsidR="00C63B38" w:rsidRPr="00EC3391" w:rsidRDefault="00C63B38" w:rsidP="00CC7C54">
      <w:pPr>
        <w:pStyle w:val="contents"/>
        <w:rPr>
          <w:rFonts w:ascii="맑은 고딕" w:eastAsia="맑은 고딕" w:hAnsi="맑은 고딕"/>
        </w:rPr>
      </w:pPr>
      <w:r w:rsidRPr="00EC3391">
        <w:rPr>
          <w:rFonts w:ascii="맑은 고딕" w:eastAsia="맑은 고딕" w:hAnsi="맑은 고딕" w:hint="eastAsia"/>
        </w:rPr>
        <w:t>얼굴엔진이라 할때 예를 들면</w:t>
      </w:r>
    </w:p>
    <w:p w:rsidR="00C63B38" w:rsidRPr="00EC3391" w:rsidRDefault="00C63B38" w:rsidP="00C63B38">
      <w:pPr>
        <w:pStyle w:val="contents"/>
        <w:rPr>
          <w:rFonts w:ascii="맑은 고딕" w:eastAsia="맑은 고딕" w:hAnsi="맑은 고딕"/>
          <w:i/>
          <w:color w:val="000000" w:themeColor="text1"/>
        </w:rPr>
      </w:pPr>
      <w:r w:rsidRPr="00EC3391">
        <w:rPr>
          <w:rFonts w:ascii="맑은 고딕" w:eastAsia="맑은 고딕" w:hAnsi="맑은 고딕" w:hint="eastAsia"/>
          <w:i/>
          <w:color w:val="000000" w:themeColor="text1"/>
        </w:rPr>
        <w:t>경찰인물대조앱</w:t>
      </w:r>
    </w:p>
    <w:p w:rsidR="00C63B38" w:rsidRPr="00EC3391" w:rsidRDefault="00C63B38" w:rsidP="00CC7C54">
      <w:pPr>
        <w:pStyle w:val="contents"/>
        <w:rPr>
          <w:rFonts w:ascii="맑은 고딕" w:eastAsia="맑은 고딕" w:hAnsi="맑은 고딕"/>
        </w:rPr>
      </w:pPr>
      <w:r w:rsidRPr="00EC3391">
        <w:rPr>
          <w:rFonts w:ascii="맑은 고딕" w:eastAsia="맑은 고딕" w:hAnsi="맑은 고딕" w:hint="eastAsia"/>
        </w:rPr>
        <w:t>얼굴식별을 하여 살인현장이나 출입채널에서 인물을 식별하며 해당인물의 성명,연령,직업,수배자명단확인 등을 현</w:t>
      </w:r>
      <w:bookmarkStart w:id="19" w:name="_GoBack"/>
      <w:bookmarkEnd w:id="19"/>
      <w:r w:rsidRPr="00EC3391">
        <w:rPr>
          <w:rFonts w:ascii="맑은 고딕" w:eastAsia="맑은 고딕" w:hAnsi="맑은 고딕" w:hint="eastAsia"/>
        </w:rPr>
        <w:t>시시키도록 할수 있습니다.</w:t>
      </w:r>
    </w:p>
    <w:p w:rsidR="00C63B38" w:rsidRPr="00EC3391" w:rsidRDefault="00C63B38" w:rsidP="00CC7C54">
      <w:pPr>
        <w:pStyle w:val="contents"/>
        <w:rPr>
          <w:rFonts w:ascii="맑은 고딕" w:eastAsia="맑은 고딕" w:hAnsi="맑은 고딕"/>
        </w:rPr>
      </w:pPr>
    </w:p>
    <w:p w:rsidR="000C35FA" w:rsidRPr="00EC3391" w:rsidRDefault="000C35FA" w:rsidP="00CC7C54">
      <w:pPr>
        <w:pStyle w:val="contents"/>
        <w:rPr>
          <w:rFonts w:ascii="맑은 고딕" w:eastAsia="맑은 고딕" w:hAnsi="맑은 고딕"/>
          <w:i/>
          <w:color w:val="A6A6A6" w:themeColor="background1" w:themeShade="A6"/>
        </w:rPr>
      </w:pPr>
      <w:r w:rsidRPr="00EC3391">
        <w:rPr>
          <w:rFonts w:ascii="맑은 고딕" w:eastAsia="맑은 고딕" w:hAnsi="맑은 고딕" w:hint="eastAsia"/>
          <w:i/>
          <w:color w:val="A6A6A6" w:themeColor="background1" w:themeShade="A6"/>
        </w:rPr>
        <w:t>앱빌더는 웹페이지상에서 유저가 추가한 마커와 컨텐츠를 서버로부터 다운하여 실행하는 서버-유저관계만 반영하고있습니다.</w:t>
      </w:r>
    </w:p>
    <w:p w:rsidR="000C35FA" w:rsidRPr="00EC3391" w:rsidRDefault="000C35FA" w:rsidP="00CC7C54">
      <w:pPr>
        <w:pStyle w:val="contents"/>
        <w:rPr>
          <w:rFonts w:ascii="맑은 고딕" w:eastAsia="맑은 고딕" w:hAnsi="맑은 고딕"/>
        </w:rPr>
      </w:pPr>
      <w:r w:rsidRPr="00EC3391">
        <w:rPr>
          <w:rFonts w:ascii="맑은 고딕" w:eastAsia="맑은 고딕" w:hAnsi="맑은 고딕" w:hint="eastAsia"/>
        </w:rPr>
        <w:t xml:space="preserve">앞으로 </w:t>
      </w:r>
      <w:r w:rsidRPr="00EC3391">
        <w:rPr>
          <w:rFonts w:ascii="맑은 고딕" w:eastAsia="맑은 고딕" w:hAnsi="맑은 고딕"/>
        </w:rPr>
        <w:t>5G</w:t>
      </w:r>
      <w:r w:rsidRPr="00EC3391">
        <w:rPr>
          <w:rFonts w:ascii="맑은 고딕" w:eastAsia="맑은 고딕" w:hAnsi="맑은 고딕" w:hint="eastAsia"/>
        </w:rPr>
        <w:t>통신의 실용화가 진행되어 데이터양이나 속도가 문제로 되지 않는 조건에서 유저-서버-유저, 유저-유저사이 직접 관계도 반영하려고 기획하고있습니다.</w:t>
      </w:r>
    </w:p>
    <w:p w:rsidR="000C35FA" w:rsidRPr="00EC3391" w:rsidRDefault="000C35FA" w:rsidP="00CC7C54">
      <w:pPr>
        <w:pStyle w:val="contents"/>
        <w:rPr>
          <w:rFonts w:ascii="맑은 고딕" w:eastAsia="맑은 고딕" w:hAnsi="맑은 고딕"/>
        </w:rPr>
      </w:pPr>
      <w:r w:rsidRPr="00EC3391">
        <w:rPr>
          <w:rFonts w:ascii="맑은 고딕" w:eastAsia="맑은 고딕" w:hAnsi="맑은 고딕" w:hint="eastAsia"/>
        </w:rPr>
        <w:t>예를 들면 마커나 컨텐츠를 공유하여 서비스화하면 유저들사이 작성된 마커나 컨텐츠를 공유하며 그것을 스토어화하여 상업적이윤을 얻을수가 있습니다.</w:t>
      </w:r>
    </w:p>
    <w:p w:rsidR="000C35FA" w:rsidRPr="00EC3391" w:rsidRDefault="000C35FA" w:rsidP="00CC7C54">
      <w:pPr>
        <w:pStyle w:val="contents"/>
        <w:rPr>
          <w:rFonts w:ascii="맑은 고딕" w:eastAsia="맑은 고딕" w:hAnsi="맑은 고딕"/>
        </w:rPr>
      </w:pPr>
    </w:p>
    <w:p w:rsidR="000C35FA" w:rsidRPr="003C0A4B" w:rsidRDefault="000C35FA" w:rsidP="00CC7C54">
      <w:pPr>
        <w:pStyle w:val="contents"/>
        <w:rPr>
          <w:rFonts w:ascii="맑은 고딕" w:eastAsia="맑은 고딕" w:hAnsi="맑은 고딕"/>
          <w:i/>
        </w:rPr>
      </w:pPr>
      <w:r w:rsidRPr="003C0A4B">
        <w:rPr>
          <w:rFonts w:ascii="맑은 고딕" w:eastAsia="맑은 고딕" w:hAnsi="맑은 고딕" w:hint="eastAsia"/>
          <w:i/>
          <w:color w:val="BFBFBF" w:themeColor="background1" w:themeShade="BF"/>
        </w:rPr>
        <w:t>보다 복잡하거나 유저와 상호작용을 필요로 하는 어플을 제작하려는 경우 앱빌더만으로 부족할수도 있습니다.</w:t>
      </w:r>
    </w:p>
    <w:p w:rsidR="000C35FA" w:rsidRPr="00EC3391" w:rsidRDefault="000C35FA" w:rsidP="00CC7C54">
      <w:pPr>
        <w:pStyle w:val="contents"/>
        <w:rPr>
          <w:rFonts w:ascii="맑은 고딕" w:eastAsia="맑은 고딕" w:hAnsi="맑은 고딕"/>
        </w:rPr>
      </w:pPr>
      <w:r w:rsidRPr="00EC3391">
        <w:rPr>
          <w:rFonts w:ascii="맑은 고딕" w:eastAsia="맑은 고딕" w:hAnsi="맑은 고딕" w:hint="eastAsia"/>
        </w:rPr>
        <w:t>예를 들어 증강된 컨텐츠에 여러가지 액션을 첨부한다거나 컨텐츠가 유저와 대화하는것과 같이 상호작용이 필요한 경우를 들수가 있습니다.</w:t>
      </w:r>
    </w:p>
    <w:p w:rsidR="000C35FA" w:rsidRPr="00EC3391" w:rsidRDefault="000C35FA" w:rsidP="00CC7C54">
      <w:pPr>
        <w:pStyle w:val="contents"/>
        <w:rPr>
          <w:rFonts w:ascii="맑은 고딕" w:eastAsia="맑은 고딕" w:hAnsi="맑은 고딕"/>
        </w:rPr>
      </w:pPr>
      <w:r w:rsidRPr="00EC3391">
        <w:rPr>
          <w:rFonts w:ascii="맑은 고딕" w:eastAsia="맑은 고딕" w:hAnsi="맑은 고딕" w:hint="eastAsia"/>
        </w:rPr>
        <w:t>그러나 인식엔진을 보유하고 있는 한 이러한 어플을 능히 제작해드릴수가 있으며 고객의 요구를 충분히 만족시키기 위해 저희들은 최선을 다할것입니다.</w:t>
      </w:r>
    </w:p>
    <w:sectPr w:rsidR="000C35FA" w:rsidRPr="00EC3391" w:rsidSect="00696B7E">
      <w:headerReference w:type="default" r:id="rId30"/>
      <w:footerReference w:type="default" r:id="rId31"/>
      <w:pgSz w:w="12240" w:h="15840" w:code="1"/>
      <w:pgMar w:top="1134" w:right="851" w:bottom="1134" w:left="851" w:header="340" w:footer="284"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C03" w:rsidRDefault="005D5C03">
      <w:r>
        <w:separator/>
      </w:r>
    </w:p>
  </w:endnote>
  <w:endnote w:type="continuationSeparator" w:id="0">
    <w:p w:rsidR="005D5C03" w:rsidRDefault="005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청봉">
    <w:altName w:val="맑은 고딕 Semilight"/>
    <w:charset w:val="88"/>
    <w:family w:val="auto"/>
    <w:pitch w:val="variable"/>
    <w:sig w:usb0="00000000" w:usb1="19DFECFB" w:usb2="00000012" w:usb3="00000000" w:csb0="00180001" w:csb1="00000000"/>
  </w:font>
  <w:font w:name="천리마">
    <w:altName w:val="맑은 고딕 Semilight"/>
    <w:charset w:val="88"/>
    <w:family w:val="auto"/>
    <w:pitch w:val="variable"/>
    <w:sig w:usb0="00000000" w:usb1="19DFECFB" w:usb2="00000012" w:usb3="00000000" w:csb0="00180001"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RK P Chongbong">
    <w:charset w:val="88"/>
    <w:family w:val="auto"/>
    <w:pitch w:val="variable"/>
    <w:sig w:usb0="900002AF" w:usb1="09DFECFB" w:usb2="00000012" w:usb3="00000000" w:csb0="00100001"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00278">
      <w:tc>
        <w:tcPr>
          <w:tcW w:w="3162" w:type="dxa"/>
          <w:tcBorders>
            <w:top w:val="nil"/>
            <w:left w:val="nil"/>
            <w:bottom w:val="nil"/>
            <w:right w:val="nil"/>
          </w:tcBorders>
        </w:tcPr>
        <w:p w:rsidR="00E00278" w:rsidRDefault="00E00278" w:rsidP="00BD1B31">
          <w:pPr>
            <w:ind w:right="360"/>
            <w:rPr>
              <w:lang w:eastAsia="ko-KR"/>
            </w:rPr>
          </w:pPr>
        </w:p>
      </w:tc>
      <w:tc>
        <w:tcPr>
          <w:tcW w:w="3162" w:type="dxa"/>
          <w:tcBorders>
            <w:top w:val="nil"/>
            <w:left w:val="nil"/>
            <w:bottom w:val="nil"/>
            <w:right w:val="nil"/>
          </w:tcBorders>
        </w:tcPr>
        <w:p w:rsidR="00E00278" w:rsidRDefault="00E00278" w:rsidP="001B69CF">
          <w:pPr>
            <w:jc w:val="center"/>
            <w:rPr>
              <w:lang w:eastAsia="ko-KR"/>
            </w:rPr>
          </w:pPr>
          <w:r>
            <w:rPr>
              <w:lang w:eastAsia="ko-KR"/>
            </w:rPr>
            <w:t>(</w:t>
          </w:r>
          <w:r>
            <w:rPr>
              <w:rFonts w:hint="eastAsia"/>
              <w:lang w:eastAsia="ko-KR"/>
            </w:rPr>
            <w:t>주</w:t>
          </w:r>
          <w:r>
            <w:rPr>
              <w:rFonts w:hint="eastAsia"/>
              <w:lang w:eastAsia="ko-KR"/>
            </w:rPr>
            <w:t xml:space="preserve">) </w:t>
          </w:r>
          <w:r>
            <w:rPr>
              <w:rFonts w:hint="eastAsia"/>
              <w:lang w:eastAsia="ko-KR"/>
            </w:rPr>
            <w:t>스페이스포</w:t>
          </w:r>
        </w:p>
      </w:tc>
      <w:tc>
        <w:tcPr>
          <w:tcW w:w="3162" w:type="dxa"/>
          <w:tcBorders>
            <w:top w:val="nil"/>
            <w:left w:val="nil"/>
            <w:bottom w:val="nil"/>
            <w:right w:val="nil"/>
          </w:tcBorders>
        </w:tcPr>
        <w:p w:rsidR="00E00278" w:rsidRDefault="00E00278">
          <w:pPr>
            <w:jc w:val="right"/>
            <w:rPr>
              <w:lang w:eastAsia="zh-TW"/>
            </w:rPr>
          </w:pPr>
          <w:r>
            <w:rPr>
              <w:rStyle w:val="PageNumber"/>
              <w:rFonts w:hint="eastAsia"/>
              <w:lang w:eastAsia="zh-TW"/>
            </w:rPr>
            <w:t>(</w:t>
          </w:r>
          <w:r w:rsidRPr="003B6EE3">
            <w:rPr>
              <w:rStyle w:val="PageNumber"/>
            </w:rPr>
            <w:fldChar w:fldCharType="begin"/>
          </w:r>
          <w:r w:rsidRPr="003B6EE3">
            <w:rPr>
              <w:rStyle w:val="PageNumber"/>
            </w:rPr>
            <w:instrText xml:space="preserve"> PAGE </w:instrText>
          </w:r>
          <w:r w:rsidRPr="003B6EE3">
            <w:rPr>
              <w:rStyle w:val="PageNumber"/>
            </w:rPr>
            <w:fldChar w:fldCharType="separate"/>
          </w:r>
          <w:r w:rsidR="00E01827">
            <w:rPr>
              <w:rStyle w:val="PageNumber"/>
              <w:noProof/>
            </w:rPr>
            <w:t>16</w:t>
          </w:r>
          <w:r w:rsidRPr="003B6EE3">
            <w:rPr>
              <w:rStyle w:val="PageNumber"/>
            </w:rPr>
            <w:fldChar w:fldCharType="end"/>
          </w:r>
          <w:r>
            <w:rPr>
              <w:rStyle w:val="PageNumber"/>
              <w:rFonts w:hint="eastAsia"/>
              <w:lang w:eastAsia="zh-TW"/>
            </w:rPr>
            <w:t>)</w:t>
          </w:r>
        </w:p>
      </w:tc>
    </w:tr>
  </w:tbl>
  <w:p w:rsidR="00E00278" w:rsidRDefault="00E002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C03" w:rsidRDefault="005D5C03">
      <w:r>
        <w:separator/>
      </w:r>
    </w:p>
  </w:footnote>
  <w:footnote w:type="continuationSeparator" w:id="0">
    <w:p w:rsidR="005D5C03" w:rsidRDefault="005D5C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82"/>
      <w:gridCol w:w="3200"/>
    </w:tblGrid>
    <w:tr w:rsidR="00E00278" w:rsidRPr="007D709F" w:rsidTr="00696B7E">
      <w:tc>
        <w:tcPr>
          <w:tcW w:w="7282" w:type="dxa"/>
        </w:tcPr>
        <w:p w:rsidR="00E00278" w:rsidRPr="007D709F" w:rsidRDefault="00E00278" w:rsidP="00873028">
          <w:pPr>
            <w:rPr>
              <w:rFonts w:asciiTheme="minorEastAsia" w:eastAsiaTheme="minorEastAsia" w:hAnsiTheme="minorEastAsia"/>
              <w:lang w:eastAsia="ko-KR"/>
            </w:rPr>
          </w:pPr>
          <w:r>
            <w:rPr>
              <w:rFonts w:asciiTheme="minorEastAsia" w:eastAsiaTheme="minorEastAsia" w:hAnsiTheme="minorEastAsia" w:hint="eastAsia"/>
              <w:lang w:eastAsia="ko-KR"/>
            </w:rPr>
            <w:t>응용방법제안서</w:t>
          </w:r>
        </w:p>
      </w:tc>
      <w:tc>
        <w:tcPr>
          <w:tcW w:w="3200" w:type="dxa"/>
        </w:tcPr>
        <w:p w:rsidR="00E00278" w:rsidRPr="007D709F" w:rsidRDefault="00E00278" w:rsidP="002158CA">
          <w:pPr>
            <w:tabs>
              <w:tab w:val="left" w:pos="1135"/>
            </w:tabs>
            <w:spacing w:before="40"/>
            <w:ind w:right="68"/>
            <w:rPr>
              <w:rFonts w:asciiTheme="minorEastAsia" w:eastAsiaTheme="minorEastAsia" w:hAnsiTheme="minorEastAsia"/>
              <w:lang w:eastAsia="ko-KR"/>
            </w:rPr>
          </w:pPr>
          <w:r w:rsidRPr="007D709F">
            <w:rPr>
              <w:rFonts w:asciiTheme="minorEastAsia" w:eastAsiaTheme="minorEastAsia" w:hAnsiTheme="minorEastAsia"/>
              <w:lang w:eastAsia="ko-KR"/>
            </w:rPr>
            <w:t xml:space="preserve"> </w:t>
          </w:r>
          <w:r>
            <w:rPr>
              <w:rFonts w:asciiTheme="minorEastAsia" w:eastAsiaTheme="minorEastAsia" w:hAnsiTheme="minorEastAsia" w:hint="eastAsia"/>
              <w:lang w:eastAsia="ko-KR"/>
            </w:rPr>
            <w:t>버전: 1.0</w:t>
          </w:r>
          <w:r w:rsidRPr="007D709F">
            <w:rPr>
              <w:rFonts w:asciiTheme="minorEastAsia" w:eastAsiaTheme="minorEastAsia" w:hAnsiTheme="minorEastAsia"/>
            </w:rPr>
            <w:fldChar w:fldCharType="begin"/>
          </w:r>
          <w:r w:rsidRPr="007D709F">
            <w:rPr>
              <w:rFonts w:asciiTheme="minorEastAsia" w:eastAsiaTheme="minorEastAsia" w:hAnsiTheme="minorEastAsia"/>
              <w:lang w:eastAsia="ko-KR"/>
            </w:rPr>
            <w:instrText xml:space="preserve"> COMMENTS  \* MERGEFORMAT </w:instrText>
          </w:r>
          <w:r w:rsidRPr="007D709F">
            <w:rPr>
              <w:rFonts w:asciiTheme="minorEastAsia" w:eastAsiaTheme="minorEastAsia" w:hAnsiTheme="minorEastAsia"/>
            </w:rPr>
            <w:fldChar w:fldCharType="end"/>
          </w:r>
        </w:p>
      </w:tc>
    </w:tr>
    <w:tr w:rsidR="00E00278" w:rsidRPr="007D709F" w:rsidTr="00696B7E">
      <w:tc>
        <w:tcPr>
          <w:tcW w:w="7282" w:type="dxa"/>
        </w:tcPr>
        <w:p w:rsidR="00E00278" w:rsidRPr="007D709F" w:rsidRDefault="00E00278" w:rsidP="00873028">
          <w:pPr>
            <w:rPr>
              <w:rFonts w:asciiTheme="minorEastAsia" w:eastAsiaTheme="minorEastAsia" w:hAnsiTheme="minorEastAsia"/>
              <w:lang w:eastAsia="ko-KR"/>
            </w:rPr>
          </w:pPr>
          <w:r>
            <w:rPr>
              <w:rFonts w:asciiTheme="minorEastAsia" w:eastAsiaTheme="minorEastAsia" w:hAnsiTheme="minorEastAsia"/>
              <w:lang w:eastAsia="zh-TW"/>
            </w:rPr>
            <w:t>&lt;</w:t>
          </w:r>
          <w:r>
            <w:rPr>
              <w:rFonts w:asciiTheme="minorEastAsia" w:eastAsiaTheme="minorEastAsia" w:hAnsiTheme="minorEastAsia" w:hint="eastAsia"/>
              <w:lang w:eastAsia="ko-KR"/>
            </w:rPr>
            <w:t xml:space="preserve">Space4AR </w:t>
          </w:r>
          <w:proofErr w:type="spellStart"/>
          <w:r>
            <w:rPr>
              <w:rFonts w:asciiTheme="minorEastAsia" w:eastAsiaTheme="minorEastAsia" w:hAnsiTheme="minorEastAsia" w:hint="eastAsia"/>
              <w:lang w:eastAsia="ko-KR"/>
            </w:rPr>
            <w:t>AppBuilder</w:t>
          </w:r>
          <w:proofErr w:type="spellEnd"/>
          <w:r>
            <w:rPr>
              <w:rFonts w:asciiTheme="minorEastAsia" w:eastAsiaTheme="minorEastAsia" w:hAnsiTheme="minorEastAsia"/>
              <w:lang w:eastAsia="ko-KR"/>
            </w:rPr>
            <w:t xml:space="preserve"> Application Method </w:t>
          </w:r>
          <w:r>
            <w:rPr>
              <w:rFonts w:asciiTheme="minorEastAsia" w:eastAsiaTheme="minorEastAsia" w:hAnsiTheme="minorEastAsia" w:hint="eastAsia"/>
              <w:lang w:eastAsia="ko-KR"/>
            </w:rPr>
            <w:t>Reference&gt;</w:t>
          </w:r>
        </w:p>
      </w:tc>
      <w:tc>
        <w:tcPr>
          <w:tcW w:w="3200" w:type="dxa"/>
        </w:tcPr>
        <w:p w:rsidR="00E00278" w:rsidRPr="007D709F" w:rsidRDefault="00E00278" w:rsidP="00964029">
          <w:pPr>
            <w:rPr>
              <w:rFonts w:asciiTheme="minorEastAsia" w:eastAsiaTheme="minorEastAsia" w:hAnsiTheme="minorEastAsia"/>
            </w:rPr>
          </w:pPr>
          <w:r w:rsidRPr="007D709F">
            <w:rPr>
              <w:rFonts w:asciiTheme="minorEastAsia" w:eastAsiaTheme="minorEastAsia" w:hAnsiTheme="minorEastAsia"/>
              <w:lang w:eastAsia="ko-KR"/>
            </w:rPr>
            <w:t xml:space="preserve"> </w:t>
          </w:r>
          <w:r w:rsidRPr="007D709F">
            <w:rPr>
              <w:rFonts w:asciiTheme="minorEastAsia" w:eastAsiaTheme="minorEastAsia" w:hAnsiTheme="minorEastAsia" w:hint="eastAsia"/>
              <w:lang w:eastAsia="zh-TW"/>
            </w:rPr>
            <w:t>날</w:t>
          </w:r>
          <w:r w:rsidRPr="007D709F">
            <w:rPr>
              <w:rFonts w:asciiTheme="minorEastAsia" w:eastAsiaTheme="minorEastAsia" w:hAnsiTheme="minorEastAsia" w:hint="eastAsia"/>
              <w:lang w:eastAsia="ko-KR"/>
            </w:rPr>
            <w:t>짜</w:t>
          </w:r>
          <w:r w:rsidRPr="007D709F">
            <w:rPr>
              <w:rFonts w:asciiTheme="minorEastAsia" w:eastAsiaTheme="minorEastAsia" w:hAnsiTheme="minorEastAsia"/>
            </w:rPr>
            <w:t>:</w:t>
          </w:r>
          <w:r>
            <w:rPr>
              <w:rFonts w:asciiTheme="minorEastAsia" w:eastAsiaTheme="minorEastAsia" w:hAnsiTheme="minorEastAsia"/>
            </w:rPr>
            <w:t xml:space="preserve"> &lt;2023-08-14&gt;</w:t>
          </w:r>
        </w:p>
      </w:tc>
    </w:tr>
  </w:tbl>
  <w:p w:rsidR="00E00278" w:rsidRDefault="00E002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AE2C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84846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786F45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4065C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5D21CD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1694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1CDC4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AC885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C9483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3447C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C51412E"/>
    <w:multiLevelType w:val="multilevel"/>
    <w:tmpl w:val="68DE738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DCA08BD"/>
    <w:multiLevelType w:val="hybridMultilevel"/>
    <w:tmpl w:val="D6E0F93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92F30FA"/>
    <w:multiLevelType w:val="hybridMultilevel"/>
    <w:tmpl w:val="3D08C62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A3561D"/>
    <w:multiLevelType w:val="hybridMultilevel"/>
    <w:tmpl w:val="D9646E5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D994726"/>
    <w:multiLevelType w:val="hybridMultilevel"/>
    <w:tmpl w:val="669CEB4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DA34EE0"/>
    <w:multiLevelType w:val="hybridMultilevel"/>
    <w:tmpl w:val="5B32E5B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6"/>
  </w:num>
  <w:num w:numId="14">
    <w:abstractNumId w:val="12"/>
  </w:num>
  <w:num w:numId="15">
    <w:abstractNumId w:val="14"/>
  </w:num>
  <w:num w:numId="16">
    <w:abstractNumId w:val="13"/>
  </w:num>
  <w:num w:numId="17">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9B0"/>
    <w:rsid w:val="000005A7"/>
    <w:rsid w:val="00000796"/>
    <w:rsid w:val="000021F9"/>
    <w:rsid w:val="0000420F"/>
    <w:rsid w:val="00004603"/>
    <w:rsid w:val="00004C96"/>
    <w:rsid w:val="00005BCF"/>
    <w:rsid w:val="00007685"/>
    <w:rsid w:val="0001009A"/>
    <w:rsid w:val="00011B57"/>
    <w:rsid w:val="00021CC6"/>
    <w:rsid w:val="00024ABA"/>
    <w:rsid w:val="000251B5"/>
    <w:rsid w:val="00025C5B"/>
    <w:rsid w:val="00026E52"/>
    <w:rsid w:val="00027A71"/>
    <w:rsid w:val="00027CD4"/>
    <w:rsid w:val="00034C11"/>
    <w:rsid w:val="000403D5"/>
    <w:rsid w:val="00043760"/>
    <w:rsid w:val="0005412A"/>
    <w:rsid w:val="0005460A"/>
    <w:rsid w:val="00054A7D"/>
    <w:rsid w:val="00055201"/>
    <w:rsid w:val="00060D64"/>
    <w:rsid w:val="0006416E"/>
    <w:rsid w:val="000661B0"/>
    <w:rsid w:val="00075B2D"/>
    <w:rsid w:val="0008015D"/>
    <w:rsid w:val="000808CC"/>
    <w:rsid w:val="00082822"/>
    <w:rsid w:val="0008527C"/>
    <w:rsid w:val="00086014"/>
    <w:rsid w:val="00092B37"/>
    <w:rsid w:val="00095017"/>
    <w:rsid w:val="00095C77"/>
    <w:rsid w:val="00096BAE"/>
    <w:rsid w:val="000A13E1"/>
    <w:rsid w:val="000A3500"/>
    <w:rsid w:val="000A7DCA"/>
    <w:rsid w:val="000B17DB"/>
    <w:rsid w:val="000B3E4B"/>
    <w:rsid w:val="000B40AC"/>
    <w:rsid w:val="000B45DC"/>
    <w:rsid w:val="000B57E7"/>
    <w:rsid w:val="000B5EDE"/>
    <w:rsid w:val="000B7094"/>
    <w:rsid w:val="000B72B9"/>
    <w:rsid w:val="000C1701"/>
    <w:rsid w:val="000C35FA"/>
    <w:rsid w:val="000C3B69"/>
    <w:rsid w:val="000C5C2C"/>
    <w:rsid w:val="000C6496"/>
    <w:rsid w:val="000C737B"/>
    <w:rsid w:val="000D0505"/>
    <w:rsid w:val="000D1D29"/>
    <w:rsid w:val="000E2253"/>
    <w:rsid w:val="000E6A01"/>
    <w:rsid w:val="000E7D6B"/>
    <w:rsid w:val="000F05B6"/>
    <w:rsid w:val="000F0BA8"/>
    <w:rsid w:val="000F1493"/>
    <w:rsid w:val="000F1556"/>
    <w:rsid w:val="000F20D3"/>
    <w:rsid w:val="000F35C9"/>
    <w:rsid w:val="000F3BD5"/>
    <w:rsid w:val="000F515A"/>
    <w:rsid w:val="000F6A71"/>
    <w:rsid w:val="0010026A"/>
    <w:rsid w:val="00100D37"/>
    <w:rsid w:val="001032F4"/>
    <w:rsid w:val="001035B2"/>
    <w:rsid w:val="00104F0B"/>
    <w:rsid w:val="00105A43"/>
    <w:rsid w:val="0011135C"/>
    <w:rsid w:val="00120DE3"/>
    <w:rsid w:val="001232DF"/>
    <w:rsid w:val="001246E1"/>
    <w:rsid w:val="00130433"/>
    <w:rsid w:val="00131CFD"/>
    <w:rsid w:val="00133A09"/>
    <w:rsid w:val="00136B78"/>
    <w:rsid w:val="0013708F"/>
    <w:rsid w:val="00145730"/>
    <w:rsid w:val="001529E0"/>
    <w:rsid w:val="00154422"/>
    <w:rsid w:val="001573B9"/>
    <w:rsid w:val="00161445"/>
    <w:rsid w:val="001636D5"/>
    <w:rsid w:val="00165E5C"/>
    <w:rsid w:val="0016641E"/>
    <w:rsid w:val="001723E4"/>
    <w:rsid w:val="00172F58"/>
    <w:rsid w:val="001755EA"/>
    <w:rsid w:val="00175848"/>
    <w:rsid w:val="00176A17"/>
    <w:rsid w:val="001771C7"/>
    <w:rsid w:val="001806E3"/>
    <w:rsid w:val="0018142E"/>
    <w:rsid w:val="00184875"/>
    <w:rsid w:val="0018783F"/>
    <w:rsid w:val="00193839"/>
    <w:rsid w:val="00194D86"/>
    <w:rsid w:val="001954C3"/>
    <w:rsid w:val="001A1234"/>
    <w:rsid w:val="001A46B5"/>
    <w:rsid w:val="001A5467"/>
    <w:rsid w:val="001B0660"/>
    <w:rsid w:val="001B12D3"/>
    <w:rsid w:val="001B13CC"/>
    <w:rsid w:val="001B617F"/>
    <w:rsid w:val="001B69CF"/>
    <w:rsid w:val="001C3CDC"/>
    <w:rsid w:val="001C7ED2"/>
    <w:rsid w:val="001C7F5E"/>
    <w:rsid w:val="001D27F8"/>
    <w:rsid w:val="001D33DE"/>
    <w:rsid w:val="001D57F3"/>
    <w:rsid w:val="001D631E"/>
    <w:rsid w:val="001E2B68"/>
    <w:rsid w:val="001E330D"/>
    <w:rsid w:val="001E42A5"/>
    <w:rsid w:val="001E454F"/>
    <w:rsid w:val="001E4D0C"/>
    <w:rsid w:val="001F0759"/>
    <w:rsid w:val="001F0F81"/>
    <w:rsid w:val="001F1E35"/>
    <w:rsid w:val="001F22B1"/>
    <w:rsid w:val="001F2E17"/>
    <w:rsid w:val="001F5EBA"/>
    <w:rsid w:val="00200725"/>
    <w:rsid w:val="002015CE"/>
    <w:rsid w:val="00201FE8"/>
    <w:rsid w:val="00203053"/>
    <w:rsid w:val="00203A77"/>
    <w:rsid w:val="00204833"/>
    <w:rsid w:val="00207C20"/>
    <w:rsid w:val="00210FAE"/>
    <w:rsid w:val="00211104"/>
    <w:rsid w:val="00214907"/>
    <w:rsid w:val="002158CA"/>
    <w:rsid w:val="00221BB5"/>
    <w:rsid w:val="00230A91"/>
    <w:rsid w:val="00230C44"/>
    <w:rsid w:val="00233EF7"/>
    <w:rsid w:val="00234BD3"/>
    <w:rsid w:val="00236601"/>
    <w:rsid w:val="0023773E"/>
    <w:rsid w:val="0024032E"/>
    <w:rsid w:val="00250933"/>
    <w:rsid w:val="00251D3B"/>
    <w:rsid w:val="002537B4"/>
    <w:rsid w:val="00255185"/>
    <w:rsid w:val="00256005"/>
    <w:rsid w:val="00260136"/>
    <w:rsid w:val="002632FB"/>
    <w:rsid w:val="002671FD"/>
    <w:rsid w:val="00271E88"/>
    <w:rsid w:val="00272056"/>
    <w:rsid w:val="0027358B"/>
    <w:rsid w:val="00273FDA"/>
    <w:rsid w:val="0027736A"/>
    <w:rsid w:val="00280317"/>
    <w:rsid w:val="00280C0D"/>
    <w:rsid w:val="002830F7"/>
    <w:rsid w:val="0028398B"/>
    <w:rsid w:val="002846E4"/>
    <w:rsid w:val="00295C2E"/>
    <w:rsid w:val="00295CBE"/>
    <w:rsid w:val="002A18D6"/>
    <w:rsid w:val="002A1A43"/>
    <w:rsid w:val="002A1A73"/>
    <w:rsid w:val="002A29C7"/>
    <w:rsid w:val="002B124E"/>
    <w:rsid w:val="002B1B0A"/>
    <w:rsid w:val="002B564A"/>
    <w:rsid w:val="002B580C"/>
    <w:rsid w:val="002C0CD1"/>
    <w:rsid w:val="002C29F0"/>
    <w:rsid w:val="002C36F1"/>
    <w:rsid w:val="002C4CCA"/>
    <w:rsid w:val="002C5D40"/>
    <w:rsid w:val="002C7158"/>
    <w:rsid w:val="002D05C0"/>
    <w:rsid w:val="002D4D9A"/>
    <w:rsid w:val="002D5560"/>
    <w:rsid w:val="002D7321"/>
    <w:rsid w:val="002D77FC"/>
    <w:rsid w:val="002E015B"/>
    <w:rsid w:val="002E06D2"/>
    <w:rsid w:val="002E0852"/>
    <w:rsid w:val="002E1A28"/>
    <w:rsid w:val="002E5A5E"/>
    <w:rsid w:val="002E5F83"/>
    <w:rsid w:val="002F17E4"/>
    <w:rsid w:val="002F3AC1"/>
    <w:rsid w:val="002F57C0"/>
    <w:rsid w:val="002F64F0"/>
    <w:rsid w:val="002F6D67"/>
    <w:rsid w:val="003010AE"/>
    <w:rsid w:val="00302CE7"/>
    <w:rsid w:val="003044AC"/>
    <w:rsid w:val="00306E15"/>
    <w:rsid w:val="003109C2"/>
    <w:rsid w:val="00311DB8"/>
    <w:rsid w:val="00312ABB"/>
    <w:rsid w:val="003138C9"/>
    <w:rsid w:val="00325409"/>
    <w:rsid w:val="00325BFB"/>
    <w:rsid w:val="00326056"/>
    <w:rsid w:val="00326CCE"/>
    <w:rsid w:val="00330D1D"/>
    <w:rsid w:val="003316B0"/>
    <w:rsid w:val="003347B4"/>
    <w:rsid w:val="00335215"/>
    <w:rsid w:val="003377FB"/>
    <w:rsid w:val="00340E10"/>
    <w:rsid w:val="00341B94"/>
    <w:rsid w:val="00344569"/>
    <w:rsid w:val="00351FA8"/>
    <w:rsid w:val="00353F30"/>
    <w:rsid w:val="003541B1"/>
    <w:rsid w:val="00355815"/>
    <w:rsid w:val="003637E2"/>
    <w:rsid w:val="00363903"/>
    <w:rsid w:val="0036627E"/>
    <w:rsid w:val="00366B3B"/>
    <w:rsid w:val="00370A34"/>
    <w:rsid w:val="003735F9"/>
    <w:rsid w:val="00375124"/>
    <w:rsid w:val="00380013"/>
    <w:rsid w:val="00380741"/>
    <w:rsid w:val="003845C7"/>
    <w:rsid w:val="00384788"/>
    <w:rsid w:val="00386A97"/>
    <w:rsid w:val="00386E59"/>
    <w:rsid w:val="00386F88"/>
    <w:rsid w:val="003901B7"/>
    <w:rsid w:val="0039144E"/>
    <w:rsid w:val="00391FEE"/>
    <w:rsid w:val="00392D56"/>
    <w:rsid w:val="00396391"/>
    <w:rsid w:val="00396D8C"/>
    <w:rsid w:val="003A0488"/>
    <w:rsid w:val="003A0702"/>
    <w:rsid w:val="003A0E07"/>
    <w:rsid w:val="003A262E"/>
    <w:rsid w:val="003B0985"/>
    <w:rsid w:val="003B0FAE"/>
    <w:rsid w:val="003B3389"/>
    <w:rsid w:val="003B4414"/>
    <w:rsid w:val="003B523B"/>
    <w:rsid w:val="003B6EE3"/>
    <w:rsid w:val="003B7296"/>
    <w:rsid w:val="003C0A4B"/>
    <w:rsid w:val="003C2640"/>
    <w:rsid w:val="003C314C"/>
    <w:rsid w:val="003C6162"/>
    <w:rsid w:val="003D0DAE"/>
    <w:rsid w:val="003D29A4"/>
    <w:rsid w:val="003D4F8D"/>
    <w:rsid w:val="003E0C3B"/>
    <w:rsid w:val="003F07DA"/>
    <w:rsid w:val="003F24B1"/>
    <w:rsid w:val="003F36B4"/>
    <w:rsid w:val="003F3D49"/>
    <w:rsid w:val="003F658E"/>
    <w:rsid w:val="004025E4"/>
    <w:rsid w:val="00404B72"/>
    <w:rsid w:val="00405634"/>
    <w:rsid w:val="004139FB"/>
    <w:rsid w:val="00413CEA"/>
    <w:rsid w:val="00415A7D"/>
    <w:rsid w:val="00420B81"/>
    <w:rsid w:val="00422139"/>
    <w:rsid w:val="0043141C"/>
    <w:rsid w:val="00432A26"/>
    <w:rsid w:val="00432DF6"/>
    <w:rsid w:val="004363B1"/>
    <w:rsid w:val="00443FA1"/>
    <w:rsid w:val="00444367"/>
    <w:rsid w:val="00444E38"/>
    <w:rsid w:val="00446B7D"/>
    <w:rsid w:val="004515F9"/>
    <w:rsid w:val="004520A1"/>
    <w:rsid w:val="00452FF7"/>
    <w:rsid w:val="00453037"/>
    <w:rsid w:val="004565C0"/>
    <w:rsid w:val="004610F0"/>
    <w:rsid w:val="00461475"/>
    <w:rsid w:val="00461EA3"/>
    <w:rsid w:val="00464576"/>
    <w:rsid w:val="004648FD"/>
    <w:rsid w:val="00470822"/>
    <w:rsid w:val="00473B06"/>
    <w:rsid w:val="004742F9"/>
    <w:rsid w:val="004758EC"/>
    <w:rsid w:val="00476488"/>
    <w:rsid w:val="00480BF4"/>
    <w:rsid w:val="00484288"/>
    <w:rsid w:val="004864E1"/>
    <w:rsid w:val="00487DD6"/>
    <w:rsid w:val="00490321"/>
    <w:rsid w:val="00496516"/>
    <w:rsid w:val="004A2303"/>
    <w:rsid w:val="004A25F1"/>
    <w:rsid w:val="004A3508"/>
    <w:rsid w:val="004A3754"/>
    <w:rsid w:val="004A3EC3"/>
    <w:rsid w:val="004A4BF6"/>
    <w:rsid w:val="004A5D23"/>
    <w:rsid w:val="004A72B3"/>
    <w:rsid w:val="004B1607"/>
    <w:rsid w:val="004B16FD"/>
    <w:rsid w:val="004B291C"/>
    <w:rsid w:val="004B5269"/>
    <w:rsid w:val="004B735D"/>
    <w:rsid w:val="004C30C8"/>
    <w:rsid w:val="004C41E4"/>
    <w:rsid w:val="004D2785"/>
    <w:rsid w:val="004D33F7"/>
    <w:rsid w:val="004D340B"/>
    <w:rsid w:val="004D39EB"/>
    <w:rsid w:val="004D5B0A"/>
    <w:rsid w:val="004D7AF0"/>
    <w:rsid w:val="004E2CAE"/>
    <w:rsid w:val="004E6EE0"/>
    <w:rsid w:val="004E6FC7"/>
    <w:rsid w:val="004F004D"/>
    <w:rsid w:val="004F2A0A"/>
    <w:rsid w:val="004F408A"/>
    <w:rsid w:val="00503F1E"/>
    <w:rsid w:val="0050491D"/>
    <w:rsid w:val="00506596"/>
    <w:rsid w:val="005135D8"/>
    <w:rsid w:val="005138BD"/>
    <w:rsid w:val="00517580"/>
    <w:rsid w:val="0052528E"/>
    <w:rsid w:val="005267DF"/>
    <w:rsid w:val="00526E93"/>
    <w:rsid w:val="00532388"/>
    <w:rsid w:val="00532954"/>
    <w:rsid w:val="00533D3F"/>
    <w:rsid w:val="00537434"/>
    <w:rsid w:val="005413EB"/>
    <w:rsid w:val="00541A3B"/>
    <w:rsid w:val="00542072"/>
    <w:rsid w:val="00543EB2"/>
    <w:rsid w:val="00544C61"/>
    <w:rsid w:val="00544FCB"/>
    <w:rsid w:val="00551018"/>
    <w:rsid w:val="00551B39"/>
    <w:rsid w:val="00551C46"/>
    <w:rsid w:val="00553642"/>
    <w:rsid w:val="00554015"/>
    <w:rsid w:val="005542FC"/>
    <w:rsid w:val="00555FEC"/>
    <w:rsid w:val="00557673"/>
    <w:rsid w:val="005615A0"/>
    <w:rsid w:val="00562F2E"/>
    <w:rsid w:val="00563066"/>
    <w:rsid w:val="0056426B"/>
    <w:rsid w:val="0056749D"/>
    <w:rsid w:val="005741B9"/>
    <w:rsid w:val="00580190"/>
    <w:rsid w:val="0058048B"/>
    <w:rsid w:val="00581BBB"/>
    <w:rsid w:val="005831FC"/>
    <w:rsid w:val="00585254"/>
    <w:rsid w:val="00586A46"/>
    <w:rsid w:val="00590A79"/>
    <w:rsid w:val="00590B6A"/>
    <w:rsid w:val="0059175F"/>
    <w:rsid w:val="0059569E"/>
    <w:rsid w:val="00595B9D"/>
    <w:rsid w:val="00595CEE"/>
    <w:rsid w:val="005A008A"/>
    <w:rsid w:val="005A09F6"/>
    <w:rsid w:val="005A161C"/>
    <w:rsid w:val="005A189E"/>
    <w:rsid w:val="005A6CDB"/>
    <w:rsid w:val="005A7B54"/>
    <w:rsid w:val="005B41FD"/>
    <w:rsid w:val="005C0B27"/>
    <w:rsid w:val="005C1870"/>
    <w:rsid w:val="005C1C48"/>
    <w:rsid w:val="005C6B99"/>
    <w:rsid w:val="005C760E"/>
    <w:rsid w:val="005D012E"/>
    <w:rsid w:val="005D5C03"/>
    <w:rsid w:val="005D5D01"/>
    <w:rsid w:val="005D68C7"/>
    <w:rsid w:val="005E226B"/>
    <w:rsid w:val="005F1596"/>
    <w:rsid w:val="005F1C73"/>
    <w:rsid w:val="005F3AD9"/>
    <w:rsid w:val="005F5422"/>
    <w:rsid w:val="005F71E1"/>
    <w:rsid w:val="0060157F"/>
    <w:rsid w:val="00601955"/>
    <w:rsid w:val="00603923"/>
    <w:rsid w:val="006134D8"/>
    <w:rsid w:val="006138B3"/>
    <w:rsid w:val="00614AD6"/>
    <w:rsid w:val="0061726E"/>
    <w:rsid w:val="00617A63"/>
    <w:rsid w:val="006206AE"/>
    <w:rsid w:val="006218AD"/>
    <w:rsid w:val="00621AA9"/>
    <w:rsid w:val="0062355D"/>
    <w:rsid w:val="006264B2"/>
    <w:rsid w:val="006264BC"/>
    <w:rsid w:val="006279BE"/>
    <w:rsid w:val="00630AB5"/>
    <w:rsid w:val="00631D34"/>
    <w:rsid w:val="00633C9A"/>
    <w:rsid w:val="006345D4"/>
    <w:rsid w:val="006349EB"/>
    <w:rsid w:val="0064034F"/>
    <w:rsid w:val="0064195B"/>
    <w:rsid w:val="00645721"/>
    <w:rsid w:val="00645E48"/>
    <w:rsid w:val="00656F8F"/>
    <w:rsid w:val="00661527"/>
    <w:rsid w:val="00664815"/>
    <w:rsid w:val="00664D33"/>
    <w:rsid w:val="00666624"/>
    <w:rsid w:val="00667B15"/>
    <w:rsid w:val="00674934"/>
    <w:rsid w:val="00674BC6"/>
    <w:rsid w:val="00675155"/>
    <w:rsid w:val="006814E6"/>
    <w:rsid w:val="006823F4"/>
    <w:rsid w:val="00682814"/>
    <w:rsid w:val="0068364A"/>
    <w:rsid w:val="006839E1"/>
    <w:rsid w:val="00685DE2"/>
    <w:rsid w:val="006879D6"/>
    <w:rsid w:val="0069102D"/>
    <w:rsid w:val="00695B78"/>
    <w:rsid w:val="00696B7E"/>
    <w:rsid w:val="00697F3D"/>
    <w:rsid w:val="006A0382"/>
    <w:rsid w:val="006A0EB2"/>
    <w:rsid w:val="006A174F"/>
    <w:rsid w:val="006A3282"/>
    <w:rsid w:val="006A5C7E"/>
    <w:rsid w:val="006A7B01"/>
    <w:rsid w:val="006B00E7"/>
    <w:rsid w:val="006B0FDE"/>
    <w:rsid w:val="006B5E29"/>
    <w:rsid w:val="006B79D9"/>
    <w:rsid w:val="006C02D0"/>
    <w:rsid w:val="006C30EB"/>
    <w:rsid w:val="006C3CC7"/>
    <w:rsid w:val="006C47A5"/>
    <w:rsid w:val="006C68CD"/>
    <w:rsid w:val="006C7265"/>
    <w:rsid w:val="006D0896"/>
    <w:rsid w:val="006D18CA"/>
    <w:rsid w:val="006D1F72"/>
    <w:rsid w:val="006D4214"/>
    <w:rsid w:val="006E3A54"/>
    <w:rsid w:val="006E3D3D"/>
    <w:rsid w:val="006E47B0"/>
    <w:rsid w:val="006E6A29"/>
    <w:rsid w:val="006E6B14"/>
    <w:rsid w:val="006E7CF1"/>
    <w:rsid w:val="006F0B79"/>
    <w:rsid w:val="006F1F38"/>
    <w:rsid w:val="006F57F1"/>
    <w:rsid w:val="006F6C44"/>
    <w:rsid w:val="0070388B"/>
    <w:rsid w:val="00706768"/>
    <w:rsid w:val="00706E8A"/>
    <w:rsid w:val="00706F48"/>
    <w:rsid w:val="0070740C"/>
    <w:rsid w:val="0070745C"/>
    <w:rsid w:val="007106AC"/>
    <w:rsid w:val="0071612E"/>
    <w:rsid w:val="00716D20"/>
    <w:rsid w:val="0072095B"/>
    <w:rsid w:val="00722480"/>
    <w:rsid w:val="00722E78"/>
    <w:rsid w:val="00723CFD"/>
    <w:rsid w:val="00725067"/>
    <w:rsid w:val="0072767E"/>
    <w:rsid w:val="00730CBA"/>
    <w:rsid w:val="00731E32"/>
    <w:rsid w:val="00735082"/>
    <w:rsid w:val="00736727"/>
    <w:rsid w:val="00742D4D"/>
    <w:rsid w:val="00745084"/>
    <w:rsid w:val="0074515C"/>
    <w:rsid w:val="00745943"/>
    <w:rsid w:val="007459D3"/>
    <w:rsid w:val="00746998"/>
    <w:rsid w:val="00750915"/>
    <w:rsid w:val="0075188B"/>
    <w:rsid w:val="0075422E"/>
    <w:rsid w:val="00756537"/>
    <w:rsid w:val="00756574"/>
    <w:rsid w:val="00756D6B"/>
    <w:rsid w:val="007574CB"/>
    <w:rsid w:val="00760652"/>
    <w:rsid w:val="00762ABB"/>
    <w:rsid w:val="00763AC8"/>
    <w:rsid w:val="00763B07"/>
    <w:rsid w:val="007651B9"/>
    <w:rsid w:val="00765BE3"/>
    <w:rsid w:val="00771F18"/>
    <w:rsid w:val="007721A7"/>
    <w:rsid w:val="00775127"/>
    <w:rsid w:val="00776B24"/>
    <w:rsid w:val="007826A5"/>
    <w:rsid w:val="00782ADD"/>
    <w:rsid w:val="00782FC2"/>
    <w:rsid w:val="007851D3"/>
    <w:rsid w:val="00785F1A"/>
    <w:rsid w:val="0078666A"/>
    <w:rsid w:val="00786F2F"/>
    <w:rsid w:val="00787ED9"/>
    <w:rsid w:val="00790C38"/>
    <w:rsid w:val="00790C41"/>
    <w:rsid w:val="00793D25"/>
    <w:rsid w:val="00797171"/>
    <w:rsid w:val="007A0C53"/>
    <w:rsid w:val="007A4816"/>
    <w:rsid w:val="007A499F"/>
    <w:rsid w:val="007A6F54"/>
    <w:rsid w:val="007B10ED"/>
    <w:rsid w:val="007B499A"/>
    <w:rsid w:val="007B7234"/>
    <w:rsid w:val="007C18E3"/>
    <w:rsid w:val="007C19F9"/>
    <w:rsid w:val="007C1BE0"/>
    <w:rsid w:val="007C1D8D"/>
    <w:rsid w:val="007D0922"/>
    <w:rsid w:val="007D5DB7"/>
    <w:rsid w:val="007D709F"/>
    <w:rsid w:val="007D7124"/>
    <w:rsid w:val="007E11E3"/>
    <w:rsid w:val="007E37E2"/>
    <w:rsid w:val="007E3A9C"/>
    <w:rsid w:val="007E4B7E"/>
    <w:rsid w:val="007F32A2"/>
    <w:rsid w:val="00805F34"/>
    <w:rsid w:val="00811027"/>
    <w:rsid w:val="008114F7"/>
    <w:rsid w:val="008116C4"/>
    <w:rsid w:val="00811752"/>
    <w:rsid w:val="00811A25"/>
    <w:rsid w:val="0081400D"/>
    <w:rsid w:val="00817F9F"/>
    <w:rsid w:val="00820294"/>
    <w:rsid w:val="00820AC3"/>
    <w:rsid w:val="00823709"/>
    <w:rsid w:val="0082620D"/>
    <w:rsid w:val="008268F7"/>
    <w:rsid w:val="0083255F"/>
    <w:rsid w:val="00833DC2"/>
    <w:rsid w:val="00837C37"/>
    <w:rsid w:val="008425EB"/>
    <w:rsid w:val="00842922"/>
    <w:rsid w:val="00842B71"/>
    <w:rsid w:val="00847FC4"/>
    <w:rsid w:val="00850743"/>
    <w:rsid w:val="00854F87"/>
    <w:rsid w:val="00856D1A"/>
    <w:rsid w:val="00857858"/>
    <w:rsid w:val="008623C4"/>
    <w:rsid w:val="008648B0"/>
    <w:rsid w:val="00865736"/>
    <w:rsid w:val="00867270"/>
    <w:rsid w:val="0087058E"/>
    <w:rsid w:val="008722EF"/>
    <w:rsid w:val="00873028"/>
    <w:rsid w:val="00877782"/>
    <w:rsid w:val="008801D8"/>
    <w:rsid w:val="00883A0C"/>
    <w:rsid w:val="00891E3B"/>
    <w:rsid w:val="00893BD9"/>
    <w:rsid w:val="008950B3"/>
    <w:rsid w:val="00895DF8"/>
    <w:rsid w:val="00896DF3"/>
    <w:rsid w:val="00897000"/>
    <w:rsid w:val="008A1F6B"/>
    <w:rsid w:val="008A2B31"/>
    <w:rsid w:val="008A368C"/>
    <w:rsid w:val="008A5AE5"/>
    <w:rsid w:val="008A5F7F"/>
    <w:rsid w:val="008A69B0"/>
    <w:rsid w:val="008B0196"/>
    <w:rsid w:val="008B07D5"/>
    <w:rsid w:val="008B2B8A"/>
    <w:rsid w:val="008B2CB8"/>
    <w:rsid w:val="008B3ADF"/>
    <w:rsid w:val="008B7C9E"/>
    <w:rsid w:val="008B7FE9"/>
    <w:rsid w:val="008C17E5"/>
    <w:rsid w:val="008C2310"/>
    <w:rsid w:val="008C2DF4"/>
    <w:rsid w:val="008C3259"/>
    <w:rsid w:val="008C7516"/>
    <w:rsid w:val="008D4B1A"/>
    <w:rsid w:val="008D6482"/>
    <w:rsid w:val="008D6B36"/>
    <w:rsid w:val="008E4064"/>
    <w:rsid w:val="008E5FE9"/>
    <w:rsid w:val="008E618D"/>
    <w:rsid w:val="008E6D15"/>
    <w:rsid w:val="008E7F85"/>
    <w:rsid w:val="008F0BDE"/>
    <w:rsid w:val="008F7424"/>
    <w:rsid w:val="008F77E4"/>
    <w:rsid w:val="00900456"/>
    <w:rsid w:val="00900B0F"/>
    <w:rsid w:val="00904E76"/>
    <w:rsid w:val="009052B3"/>
    <w:rsid w:val="00907155"/>
    <w:rsid w:val="00907678"/>
    <w:rsid w:val="00910F04"/>
    <w:rsid w:val="0091707C"/>
    <w:rsid w:val="00920B26"/>
    <w:rsid w:val="00921BE8"/>
    <w:rsid w:val="00921F1F"/>
    <w:rsid w:val="00922973"/>
    <w:rsid w:val="009245F6"/>
    <w:rsid w:val="0092515A"/>
    <w:rsid w:val="00925246"/>
    <w:rsid w:val="0092604F"/>
    <w:rsid w:val="0093046A"/>
    <w:rsid w:val="00933747"/>
    <w:rsid w:val="0093559B"/>
    <w:rsid w:val="0093684B"/>
    <w:rsid w:val="009401EB"/>
    <w:rsid w:val="00941DA0"/>
    <w:rsid w:val="00944E5D"/>
    <w:rsid w:val="0094622E"/>
    <w:rsid w:val="00946FCC"/>
    <w:rsid w:val="00950CE7"/>
    <w:rsid w:val="00951390"/>
    <w:rsid w:val="00953146"/>
    <w:rsid w:val="00954CCF"/>
    <w:rsid w:val="00956597"/>
    <w:rsid w:val="009610D6"/>
    <w:rsid w:val="0096123A"/>
    <w:rsid w:val="00963079"/>
    <w:rsid w:val="00963890"/>
    <w:rsid w:val="00964029"/>
    <w:rsid w:val="009665AE"/>
    <w:rsid w:val="00967110"/>
    <w:rsid w:val="00970FA3"/>
    <w:rsid w:val="00973F49"/>
    <w:rsid w:val="0098026A"/>
    <w:rsid w:val="00980575"/>
    <w:rsid w:val="009807A4"/>
    <w:rsid w:val="00980B78"/>
    <w:rsid w:val="009845B8"/>
    <w:rsid w:val="00984FB8"/>
    <w:rsid w:val="009852FB"/>
    <w:rsid w:val="0098560F"/>
    <w:rsid w:val="009901AA"/>
    <w:rsid w:val="009902CC"/>
    <w:rsid w:val="00991A38"/>
    <w:rsid w:val="00994D89"/>
    <w:rsid w:val="00994E5A"/>
    <w:rsid w:val="009A1632"/>
    <w:rsid w:val="009A3CC8"/>
    <w:rsid w:val="009A40DC"/>
    <w:rsid w:val="009B15B2"/>
    <w:rsid w:val="009B16C9"/>
    <w:rsid w:val="009B1C37"/>
    <w:rsid w:val="009B696C"/>
    <w:rsid w:val="009C181D"/>
    <w:rsid w:val="009C206D"/>
    <w:rsid w:val="009C38C1"/>
    <w:rsid w:val="009C4046"/>
    <w:rsid w:val="009C46EE"/>
    <w:rsid w:val="009C5998"/>
    <w:rsid w:val="009C7458"/>
    <w:rsid w:val="009D2BFB"/>
    <w:rsid w:val="009D512D"/>
    <w:rsid w:val="009D73FD"/>
    <w:rsid w:val="009E3775"/>
    <w:rsid w:val="009E379A"/>
    <w:rsid w:val="009E4DB6"/>
    <w:rsid w:val="009E5B7D"/>
    <w:rsid w:val="009E6C2C"/>
    <w:rsid w:val="009E779F"/>
    <w:rsid w:val="009F2133"/>
    <w:rsid w:val="009F504C"/>
    <w:rsid w:val="009F50EF"/>
    <w:rsid w:val="009F517D"/>
    <w:rsid w:val="00A0114A"/>
    <w:rsid w:val="00A04DF0"/>
    <w:rsid w:val="00A0684D"/>
    <w:rsid w:val="00A13775"/>
    <w:rsid w:val="00A161E0"/>
    <w:rsid w:val="00A23993"/>
    <w:rsid w:val="00A27483"/>
    <w:rsid w:val="00A2791A"/>
    <w:rsid w:val="00A32672"/>
    <w:rsid w:val="00A353F0"/>
    <w:rsid w:val="00A35506"/>
    <w:rsid w:val="00A35DB0"/>
    <w:rsid w:val="00A37952"/>
    <w:rsid w:val="00A40A03"/>
    <w:rsid w:val="00A40EA0"/>
    <w:rsid w:val="00A410DF"/>
    <w:rsid w:val="00A424B6"/>
    <w:rsid w:val="00A42E98"/>
    <w:rsid w:val="00A42FC1"/>
    <w:rsid w:val="00A4423E"/>
    <w:rsid w:val="00A463D9"/>
    <w:rsid w:val="00A53BD5"/>
    <w:rsid w:val="00A545DD"/>
    <w:rsid w:val="00A55733"/>
    <w:rsid w:val="00A57FCD"/>
    <w:rsid w:val="00A65B4E"/>
    <w:rsid w:val="00A65E0D"/>
    <w:rsid w:val="00A70ABE"/>
    <w:rsid w:val="00A71D65"/>
    <w:rsid w:val="00A74C6B"/>
    <w:rsid w:val="00A7575F"/>
    <w:rsid w:val="00A75CE9"/>
    <w:rsid w:val="00A779A9"/>
    <w:rsid w:val="00A77C32"/>
    <w:rsid w:val="00A83307"/>
    <w:rsid w:val="00A83993"/>
    <w:rsid w:val="00A91F08"/>
    <w:rsid w:val="00A925EB"/>
    <w:rsid w:val="00A92633"/>
    <w:rsid w:val="00A934A1"/>
    <w:rsid w:val="00A940A0"/>
    <w:rsid w:val="00AA1B73"/>
    <w:rsid w:val="00AA5AD3"/>
    <w:rsid w:val="00AA692D"/>
    <w:rsid w:val="00AB05D2"/>
    <w:rsid w:val="00AB59E2"/>
    <w:rsid w:val="00AB5EC5"/>
    <w:rsid w:val="00AB6272"/>
    <w:rsid w:val="00AC12F4"/>
    <w:rsid w:val="00AC1324"/>
    <w:rsid w:val="00AC27BB"/>
    <w:rsid w:val="00AC2B57"/>
    <w:rsid w:val="00AC2D0B"/>
    <w:rsid w:val="00AC49E0"/>
    <w:rsid w:val="00AD066F"/>
    <w:rsid w:val="00AD11B9"/>
    <w:rsid w:val="00AD1305"/>
    <w:rsid w:val="00AD5F8B"/>
    <w:rsid w:val="00AD60B2"/>
    <w:rsid w:val="00AD66F9"/>
    <w:rsid w:val="00AD7C01"/>
    <w:rsid w:val="00AD7C3C"/>
    <w:rsid w:val="00AE0C6C"/>
    <w:rsid w:val="00AE18F4"/>
    <w:rsid w:val="00AE63CD"/>
    <w:rsid w:val="00AE68C6"/>
    <w:rsid w:val="00AE79AD"/>
    <w:rsid w:val="00AF0685"/>
    <w:rsid w:val="00AF1FA6"/>
    <w:rsid w:val="00AF2B83"/>
    <w:rsid w:val="00AF4CCF"/>
    <w:rsid w:val="00AF7E90"/>
    <w:rsid w:val="00B04E8C"/>
    <w:rsid w:val="00B077B8"/>
    <w:rsid w:val="00B1399A"/>
    <w:rsid w:val="00B15B36"/>
    <w:rsid w:val="00B2007D"/>
    <w:rsid w:val="00B20525"/>
    <w:rsid w:val="00B219D5"/>
    <w:rsid w:val="00B32221"/>
    <w:rsid w:val="00B32B19"/>
    <w:rsid w:val="00B33ADC"/>
    <w:rsid w:val="00B37224"/>
    <w:rsid w:val="00B417FC"/>
    <w:rsid w:val="00B4196B"/>
    <w:rsid w:val="00B424E5"/>
    <w:rsid w:val="00B425DA"/>
    <w:rsid w:val="00B452F5"/>
    <w:rsid w:val="00B46B22"/>
    <w:rsid w:val="00B478A9"/>
    <w:rsid w:val="00B54BE1"/>
    <w:rsid w:val="00B55863"/>
    <w:rsid w:val="00B608C4"/>
    <w:rsid w:val="00B60BEC"/>
    <w:rsid w:val="00B60CC1"/>
    <w:rsid w:val="00B65E43"/>
    <w:rsid w:val="00B706EE"/>
    <w:rsid w:val="00B71EAA"/>
    <w:rsid w:val="00B7346C"/>
    <w:rsid w:val="00B752E8"/>
    <w:rsid w:val="00B75909"/>
    <w:rsid w:val="00B762B9"/>
    <w:rsid w:val="00B84339"/>
    <w:rsid w:val="00B84ACB"/>
    <w:rsid w:val="00B9038B"/>
    <w:rsid w:val="00B93E02"/>
    <w:rsid w:val="00B9674A"/>
    <w:rsid w:val="00B967B6"/>
    <w:rsid w:val="00B974A0"/>
    <w:rsid w:val="00B97518"/>
    <w:rsid w:val="00BA13F9"/>
    <w:rsid w:val="00BA3DC8"/>
    <w:rsid w:val="00BA7C9C"/>
    <w:rsid w:val="00BC3694"/>
    <w:rsid w:val="00BC375B"/>
    <w:rsid w:val="00BD1B31"/>
    <w:rsid w:val="00BD35CA"/>
    <w:rsid w:val="00BD6514"/>
    <w:rsid w:val="00BD654D"/>
    <w:rsid w:val="00BE0145"/>
    <w:rsid w:val="00BE2195"/>
    <w:rsid w:val="00BE63E1"/>
    <w:rsid w:val="00BE67D5"/>
    <w:rsid w:val="00BE69AC"/>
    <w:rsid w:val="00BE69F6"/>
    <w:rsid w:val="00BE6F61"/>
    <w:rsid w:val="00BF1CEF"/>
    <w:rsid w:val="00BF3A6A"/>
    <w:rsid w:val="00C031B4"/>
    <w:rsid w:val="00C0524B"/>
    <w:rsid w:val="00C05506"/>
    <w:rsid w:val="00C07263"/>
    <w:rsid w:val="00C07466"/>
    <w:rsid w:val="00C14506"/>
    <w:rsid w:val="00C20510"/>
    <w:rsid w:val="00C26A13"/>
    <w:rsid w:val="00C304A0"/>
    <w:rsid w:val="00C34170"/>
    <w:rsid w:val="00C34560"/>
    <w:rsid w:val="00C35BD2"/>
    <w:rsid w:val="00C42905"/>
    <w:rsid w:val="00C439C1"/>
    <w:rsid w:val="00C44903"/>
    <w:rsid w:val="00C44CFB"/>
    <w:rsid w:val="00C46F8A"/>
    <w:rsid w:val="00C51BDB"/>
    <w:rsid w:val="00C523A2"/>
    <w:rsid w:val="00C57155"/>
    <w:rsid w:val="00C572A4"/>
    <w:rsid w:val="00C57EB8"/>
    <w:rsid w:val="00C63B38"/>
    <w:rsid w:val="00C6641A"/>
    <w:rsid w:val="00C67A80"/>
    <w:rsid w:val="00C727D5"/>
    <w:rsid w:val="00C73586"/>
    <w:rsid w:val="00C739D9"/>
    <w:rsid w:val="00C8453C"/>
    <w:rsid w:val="00C86CF8"/>
    <w:rsid w:val="00C903B6"/>
    <w:rsid w:val="00C90DA2"/>
    <w:rsid w:val="00C924CD"/>
    <w:rsid w:val="00C93858"/>
    <w:rsid w:val="00C93C27"/>
    <w:rsid w:val="00C97AF0"/>
    <w:rsid w:val="00CA18AA"/>
    <w:rsid w:val="00CA5075"/>
    <w:rsid w:val="00CA71D9"/>
    <w:rsid w:val="00CB0310"/>
    <w:rsid w:val="00CB43EF"/>
    <w:rsid w:val="00CB4FDE"/>
    <w:rsid w:val="00CB6150"/>
    <w:rsid w:val="00CB6BF4"/>
    <w:rsid w:val="00CC2759"/>
    <w:rsid w:val="00CC70CE"/>
    <w:rsid w:val="00CC762D"/>
    <w:rsid w:val="00CC7C54"/>
    <w:rsid w:val="00CD07FE"/>
    <w:rsid w:val="00CD0F86"/>
    <w:rsid w:val="00CD1772"/>
    <w:rsid w:val="00CD28A5"/>
    <w:rsid w:val="00CD2B23"/>
    <w:rsid w:val="00CD69A5"/>
    <w:rsid w:val="00CE13A2"/>
    <w:rsid w:val="00CE25A0"/>
    <w:rsid w:val="00CE5317"/>
    <w:rsid w:val="00CF3B23"/>
    <w:rsid w:val="00CF3B2C"/>
    <w:rsid w:val="00CF47FC"/>
    <w:rsid w:val="00CF7E5C"/>
    <w:rsid w:val="00D02B96"/>
    <w:rsid w:val="00D07440"/>
    <w:rsid w:val="00D13CF0"/>
    <w:rsid w:val="00D15BE0"/>
    <w:rsid w:val="00D2712A"/>
    <w:rsid w:val="00D314BD"/>
    <w:rsid w:val="00D34310"/>
    <w:rsid w:val="00D3490C"/>
    <w:rsid w:val="00D34C8A"/>
    <w:rsid w:val="00D34F06"/>
    <w:rsid w:val="00D45E3B"/>
    <w:rsid w:val="00D46688"/>
    <w:rsid w:val="00D47786"/>
    <w:rsid w:val="00D51468"/>
    <w:rsid w:val="00D51CAE"/>
    <w:rsid w:val="00D523AE"/>
    <w:rsid w:val="00D54898"/>
    <w:rsid w:val="00D5490C"/>
    <w:rsid w:val="00D5708D"/>
    <w:rsid w:val="00D57A52"/>
    <w:rsid w:val="00D615EA"/>
    <w:rsid w:val="00D6161B"/>
    <w:rsid w:val="00D64225"/>
    <w:rsid w:val="00D6750A"/>
    <w:rsid w:val="00D67623"/>
    <w:rsid w:val="00D722BF"/>
    <w:rsid w:val="00D73C6E"/>
    <w:rsid w:val="00D77A51"/>
    <w:rsid w:val="00D84390"/>
    <w:rsid w:val="00D85064"/>
    <w:rsid w:val="00D855AC"/>
    <w:rsid w:val="00D860DA"/>
    <w:rsid w:val="00D918C9"/>
    <w:rsid w:val="00D923CF"/>
    <w:rsid w:val="00D94AE2"/>
    <w:rsid w:val="00D95301"/>
    <w:rsid w:val="00D97AB5"/>
    <w:rsid w:val="00DA4DF4"/>
    <w:rsid w:val="00DA5F90"/>
    <w:rsid w:val="00DA6036"/>
    <w:rsid w:val="00DA6052"/>
    <w:rsid w:val="00DA6193"/>
    <w:rsid w:val="00DA6C6F"/>
    <w:rsid w:val="00DA6D7D"/>
    <w:rsid w:val="00DB181A"/>
    <w:rsid w:val="00DB4F5E"/>
    <w:rsid w:val="00DB50EE"/>
    <w:rsid w:val="00DB5543"/>
    <w:rsid w:val="00DB56F7"/>
    <w:rsid w:val="00DC2E09"/>
    <w:rsid w:val="00DC37EE"/>
    <w:rsid w:val="00DC60C9"/>
    <w:rsid w:val="00DC65C6"/>
    <w:rsid w:val="00DC792B"/>
    <w:rsid w:val="00DD2CE9"/>
    <w:rsid w:val="00DD318E"/>
    <w:rsid w:val="00DD459C"/>
    <w:rsid w:val="00DD51D9"/>
    <w:rsid w:val="00DD5A04"/>
    <w:rsid w:val="00DD72CA"/>
    <w:rsid w:val="00DD7725"/>
    <w:rsid w:val="00DD7E61"/>
    <w:rsid w:val="00DE30F7"/>
    <w:rsid w:val="00DE5E8A"/>
    <w:rsid w:val="00DF0304"/>
    <w:rsid w:val="00DF102E"/>
    <w:rsid w:val="00DF5013"/>
    <w:rsid w:val="00DF507D"/>
    <w:rsid w:val="00E00278"/>
    <w:rsid w:val="00E01827"/>
    <w:rsid w:val="00E038B4"/>
    <w:rsid w:val="00E10178"/>
    <w:rsid w:val="00E149BF"/>
    <w:rsid w:val="00E1617E"/>
    <w:rsid w:val="00E16187"/>
    <w:rsid w:val="00E21539"/>
    <w:rsid w:val="00E25BA9"/>
    <w:rsid w:val="00E26D35"/>
    <w:rsid w:val="00E308B8"/>
    <w:rsid w:val="00E31E1B"/>
    <w:rsid w:val="00E3319C"/>
    <w:rsid w:val="00E406F9"/>
    <w:rsid w:val="00E4399A"/>
    <w:rsid w:val="00E45F43"/>
    <w:rsid w:val="00E56ED9"/>
    <w:rsid w:val="00E57F2B"/>
    <w:rsid w:val="00E6189C"/>
    <w:rsid w:val="00E629F1"/>
    <w:rsid w:val="00E63DFD"/>
    <w:rsid w:val="00E64C80"/>
    <w:rsid w:val="00E6517A"/>
    <w:rsid w:val="00E664AA"/>
    <w:rsid w:val="00E6725D"/>
    <w:rsid w:val="00E67A3C"/>
    <w:rsid w:val="00E71B06"/>
    <w:rsid w:val="00E7260E"/>
    <w:rsid w:val="00E73846"/>
    <w:rsid w:val="00E74700"/>
    <w:rsid w:val="00E81986"/>
    <w:rsid w:val="00E8222F"/>
    <w:rsid w:val="00E826D1"/>
    <w:rsid w:val="00E82ADD"/>
    <w:rsid w:val="00E85D60"/>
    <w:rsid w:val="00E8624D"/>
    <w:rsid w:val="00E917EB"/>
    <w:rsid w:val="00E91A69"/>
    <w:rsid w:val="00E92156"/>
    <w:rsid w:val="00E93DB8"/>
    <w:rsid w:val="00E95015"/>
    <w:rsid w:val="00E9511E"/>
    <w:rsid w:val="00E96D30"/>
    <w:rsid w:val="00EA0C60"/>
    <w:rsid w:val="00EA1D77"/>
    <w:rsid w:val="00EA374E"/>
    <w:rsid w:val="00EA663E"/>
    <w:rsid w:val="00EA79DA"/>
    <w:rsid w:val="00EA7C7C"/>
    <w:rsid w:val="00EB1227"/>
    <w:rsid w:val="00EB1941"/>
    <w:rsid w:val="00EB244A"/>
    <w:rsid w:val="00EB5F8E"/>
    <w:rsid w:val="00EB748A"/>
    <w:rsid w:val="00EB7F4C"/>
    <w:rsid w:val="00EC141D"/>
    <w:rsid w:val="00EC19A4"/>
    <w:rsid w:val="00EC2B1B"/>
    <w:rsid w:val="00EC3391"/>
    <w:rsid w:val="00EC3D3E"/>
    <w:rsid w:val="00EC4CBC"/>
    <w:rsid w:val="00EC6DA4"/>
    <w:rsid w:val="00ED4CF2"/>
    <w:rsid w:val="00ED6433"/>
    <w:rsid w:val="00EE10D8"/>
    <w:rsid w:val="00EE2030"/>
    <w:rsid w:val="00EE49A6"/>
    <w:rsid w:val="00EE4B0C"/>
    <w:rsid w:val="00EE6CCE"/>
    <w:rsid w:val="00EF04E1"/>
    <w:rsid w:val="00EF1BCD"/>
    <w:rsid w:val="00EF4757"/>
    <w:rsid w:val="00EF5190"/>
    <w:rsid w:val="00EF6E84"/>
    <w:rsid w:val="00EF72AE"/>
    <w:rsid w:val="00EF7500"/>
    <w:rsid w:val="00F01086"/>
    <w:rsid w:val="00F02214"/>
    <w:rsid w:val="00F03D06"/>
    <w:rsid w:val="00F03FA4"/>
    <w:rsid w:val="00F0468B"/>
    <w:rsid w:val="00F07C16"/>
    <w:rsid w:val="00F07E11"/>
    <w:rsid w:val="00F129F0"/>
    <w:rsid w:val="00F1485A"/>
    <w:rsid w:val="00F158C6"/>
    <w:rsid w:val="00F15E8D"/>
    <w:rsid w:val="00F20C85"/>
    <w:rsid w:val="00F21888"/>
    <w:rsid w:val="00F22646"/>
    <w:rsid w:val="00F27320"/>
    <w:rsid w:val="00F2766A"/>
    <w:rsid w:val="00F40D7D"/>
    <w:rsid w:val="00F4177D"/>
    <w:rsid w:val="00F41C64"/>
    <w:rsid w:val="00F41D85"/>
    <w:rsid w:val="00F44BD4"/>
    <w:rsid w:val="00F44CDF"/>
    <w:rsid w:val="00F52115"/>
    <w:rsid w:val="00F522B0"/>
    <w:rsid w:val="00F52D38"/>
    <w:rsid w:val="00F52FF2"/>
    <w:rsid w:val="00F530A6"/>
    <w:rsid w:val="00F600CD"/>
    <w:rsid w:val="00F6089E"/>
    <w:rsid w:val="00F62A58"/>
    <w:rsid w:val="00F64A23"/>
    <w:rsid w:val="00F70A92"/>
    <w:rsid w:val="00F71925"/>
    <w:rsid w:val="00F71FF9"/>
    <w:rsid w:val="00F73215"/>
    <w:rsid w:val="00F77534"/>
    <w:rsid w:val="00F82DEC"/>
    <w:rsid w:val="00F830F0"/>
    <w:rsid w:val="00F836A7"/>
    <w:rsid w:val="00F83A61"/>
    <w:rsid w:val="00F845EA"/>
    <w:rsid w:val="00F8575B"/>
    <w:rsid w:val="00F91CF8"/>
    <w:rsid w:val="00F92629"/>
    <w:rsid w:val="00F9349E"/>
    <w:rsid w:val="00F96DC8"/>
    <w:rsid w:val="00F9779A"/>
    <w:rsid w:val="00FA2BBF"/>
    <w:rsid w:val="00FA55BA"/>
    <w:rsid w:val="00FA7004"/>
    <w:rsid w:val="00FA760F"/>
    <w:rsid w:val="00FB085A"/>
    <w:rsid w:val="00FB0A89"/>
    <w:rsid w:val="00FB1C68"/>
    <w:rsid w:val="00FB50F5"/>
    <w:rsid w:val="00FB6A51"/>
    <w:rsid w:val="00FC32CE"/>
    <w:rsid w:val="00FC5C25"/>
    <w:rsid w:val="00FC5D01"/>
    <w:rsid w:val="00FC6836"/>
    <w:rsid w:val="00FC75C0"/>
    <w:rsid w:val="00FD300F"/>
    <w:rsid w:val="00FD3527"/>
    <w:rsid w:val="00FD540E"/>
    <w:rsid w:val="00FD5984"/>
    <w:rsid w:val="00FD59B1"/>
    <w:rsid w:val="00FD6B7A"/>
    <w:rsid w:val="00FD7401"/>
    <w:rsid w:val="00FE0053"/>
    <w:rsid w:val="00FE2F0F"/>
    <w:rsid w:val="00FE4CBB"/>
    <w:rsid w:val="00FE6BBB"/>
    <w:rsid w:val="00FF094C"/>
    <w:rsid w:val="00FF0DC2"/>
    <w:rsid w:val="00FF1EFF"/>
    <w:rsid w:val="00FF2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9ACE5"/>
  <w15:chartTrackingRefBased/>
  <w15:docId w15:val="{CCA601B9-50AB-47A6-BB4B-E0C55CB3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390"/>
    <w:pPr>
      <w:widowControl w:val="0"/>
      <w:spacing w:line="240" w:lineRule="atLeast"/>
    </w:pPr>
    <w:rPr>
      <w:rFonts w:eastAsia="청봉"/>
      <w:lang w:eastAsia="en-US"/>
    </w:rPr>
  </w:style>
  <w:style w:type="paragraph" w:styleId="Heading1">
    <w:name w:val="heading 1"/>
    <w:basedOn w:val="Normal"/>
    <w:next w:val="contents"/>
    <w:qFormat/>
    <w:rsid w:val="00C572A4"/>
    <w:pPr>
      <w:keepNext/>
      <w:numPr>
        <w:numId w:val="1"/>
      </w:numPr>
      <w:spacing w:before="120" w:after="60"/>
      <w:ind w:left="720" w:hanging="720"/>
      <w:outlineLvl w:val="0"/>
    </w:pPr>
    <w:rPr>
      <w:rFonts w:eastAsia="천리마"/>
      <w:b/>
      <w:sz w:val="24"/>
      <w:szCs w:val="24"/>
      <w14:shadow w14:blurRad="50800" w14:dist="38100" w14:dir="2700000" w14:sx="100000" w14:sy="100000" w14:kx="0" w14:ky="0" w14:algn="tl">
        <w14:srgbClr w14:val="000000">
          <w14:alpha w14:val="60000"/>
        </w14:srgbClr>
      </w14:shadow>
    </w:rPr>
  </w:style>
  <w:style w:type="paragraph" w:styleId="Heading2">
    <w:name w:val="heading 2"/>
    <w:basedOn w:val="Heading1"/>
    <w:next w:val="contents"/>
    <w:link w:val="Heading2Char"/>
    <w:qFormat/>
    <w:rsid w:val="00C572A4"/>
    <w:pPr>
      <w:numPr>
        <w:ilvl w:val="1"/>
      </w:numPr>
      <w:outlineLvl w:val="1"/>
    </w:pPr>
    <w:rPr>
      <w:sz w:val="22"/>
    </w:rPr>
  </w:style>
  <w:style w:type="paragraph" w:styleId="Heading3">
    <w:name w:val="heading 3"/>
    <w:basedOn w:val="Heading1"/>
    <w:next w:val="contents"/>
    <w:qFormat/>
    <w:rsid w:val="00551B39"/>
    <w:pPr>
      <w:numPr>
        <w:ilvl w:val="2"/>
      </w:numPr>
      <w:outlineLvl w:val="2"/>
    </w:pPr>
    <w:rPr>
      <w:i/>
      <w:sz w:val="20"/>
    </w:rPr>
  </w:style>
  <w:style w:type="paragraph" w:styleId="Heading4">
    <w:name w:val="heading 4"/>
    <w:basedOn w:val="Heading1"/>
    <w:next w:val="contents"/>
    <w:qFormat/>
    <w:rsid w:val="00551B39"/>
    <w:pPr>
      <w:numPr>
        <w:ilvl w:val="3"/>
      </w:numPr>
      <w:outlineLvl w:val="3"/>
    </w:pPr>
    <w:rPr>
      <w:sz w:val="20"/>
      <w:szCs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contents"/>
    <w:autoRedefine/>
    <w:rsid w:val="00FA2BBF"/>
    <w:pPr>
      <w:tabs>
        <w:tab w:val="left" w:pos="540"/>
        <w:tab w:val="left" w:pos="1260"/>
      </w:tabs>
      <w:spacing w:after="120"/>
      <w:ind w:left="567" w:firstLineChars="71" w:firstLine="142"/>
    </w:pPr>
    <w:rPr>
      <w:color w:val="008000"/>
      <w:lang w:eastAsia="ko-KR"/>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paragraph" w:styleId="BlockText">
    <w:name w:val="Block Text"/>
    <w:basedOn w:val="Normal"/>
    <w:pPr>
      <w:spacing w:after="120"/>
      <w:ind w:left="1440" w:right="1440"/>
    </w:pPr>
  </w:style>
  <w:style w:type="paragraph" w:styleId="BodyText3">
    <w:name w:val="Body Text 3"/>
    <w:basedOn w:val="Normal"/>
    <w:pPr>
      <w:spacing w:after="120"/>
    </w:pPr>
    <w:rPr>
      <w:sz w:val="16"/>
      <w:szCs w:val="16"/>
    </w:rPr>
  </w:style>
  <w:style w:type="paragraph" w:styleId="BodyTextFirstIndent">
    <w:name w:val="Body Text First Indent"/>
    <w:basedOn w:val="BodyText"/>
    <w:pPr>
      <w:keepLines w:val="0"/>
      <w:ind w:left="0" w:firstLine="210"/>
    </w:pPr>
  </w:style>
  <w:style w:type="paragraph" w:styleId="BodyTextFirstIndent2">
    <w:name w:val="Body Text First Indent 2"/>
    <w:basedOn w:val="BodyTextIndent"/>
    <w:pPr>
      <w:spacing w:after="120"/>
      <w:ind w:left="360" w:firstLine="210"/>
    </w:pPr>
    <w:rPr>
      <w:i w:val="0"/>
      <w:color w:val="auto"/>
      <w:u w:val="none"/>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rPr>
  </w:style>
  <w:style w:type="paragraph" w:styleId="Closing">
    <w:name w:val="Closing"/>
    <w:basedOn w:val="Normal"/>
    <w:pPr>
      <w:ind w:left="4320"/>
    </w:p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Date">
    <w:name w:val="Date"/>
    <w:basedOn w:val="Normal"/>
    <w:next w:val="Normal"/>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FollowedHyperlink">
    <w:name w:val="FollowedHyperlink"/>
    <w:basedOn w:val="DefaultParagraphFont"/>
    <w:rPr>
      <w:color w:val="800080"/>
      <w:u w:val="single"/>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sz w:val="20"/>
      <w:szCs w:val="20"/>
    </w:rPr>
  </w:style>
  <w:style w:type="paragraph" w:styleId="HTMLPreformatted">
    <w:name w:val="HTML Preformatted"/>
    <w:basedOn w:val="Normal"/>
    <w:link w:val="HTMLPreformattedChar"/>
    <w:uiPriority w:val="99"/>
    <w:rPr>
      <w:rFonts w:ascii="Courier New" w:hAnsi="Courier New" w:cs="Courier New"/>
    </w:rPr>
  </w:style>
  <w:style w:type="character" w:styleId="HTMLSample">
    <w:name w:val="HTML Sample"/>
    <w:basedOn w:val="DefaultParagraphFont"/>
    <w:rPr>
      <w:rFonts w:ascii="Courier New" w:hAnsi="Courier New"/>
    </w:rPr>
  </w:style>
  <w:style w:type="character" w:styleId="HTMLTypewriter">
    <w:name w:val="HTML Typewriter"/>
    <w:basedOn w:val="DefaultParagraphFont"/>
    <w:rPr>
      <w:rFonts w:ascii="Courier New" w:hAnsi="Courier New"/>
      <w:sz w:val="20"/>
      <w:szCs w:val="20"/>
    </w:rPr>
  </w:style>
  <w:style w:type="character" w:styleId="HTMLVariable">
    <w:name w:val="HTML Variable"/>
    <w:basedOn w:val="DefaultParagraphFont"/>
    <w:rPr>
      <w:i/>
      <w:iC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character" w:styleId="LineNumber">
    <w:name w:val="line number"/>
    <w:basedOn w:val="DefaultParagraphFont"/>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line="240" w:lineRule="atLeast"/>
    </w:pPr>
    <w:rPr>
      <w:rFonts w:ascii="Courier New" w:eastAsia="PRK P Chongbong"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Pr>
      <w:sz w:val="24"/>
      <w:szCs w:val="24"/>
    </w:r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infoblue0">
    <w:name w:val="infoblue"/>
    <w:basedOn w:val="Normal"/>
    <w:pPr>
      <w:widowControl/>
      <w:spacing w:before="240" w:after="120"/>
      <w:ind w:left="765"/>
    </w:pPr>
    <w:rPr>
      <w:rFonts w:eastAsia="PMingLiU"/>
      <w:i/>
      <w:iCs/>
      <w:color w:val="0000FF"/>
    </w:rPr>
  </w:style>
  <w:style w:type="paragraph" w:customStyle="1" w:styleId="n">
    <w:name w:val="n"/>
    <w:basedOn w:val="BodyText"/>
    <w:rPr>
      <w:lang w:eastAsia="zh-TW"/>
    </w:rPr>
  </w:style>
  <w:style w:type="paragraph" w:customStyle="1" w:styleId="Indent">
    <w:name w:val="Indent"/>
    <w:basedOn w:val="Normal"/>
    <w:rsid w:val="00847FC4"/>
    <w:pPr>
      <w:keepNext/>
      <w:widowControl/>
      <w:overflowPunct w:val="0"/>
      <w:autoSpaceDE w:val="0"/>
      <w:autoSpaceDN w:val="0"/>
      <w:adjustRightInd w:val="0"/>
      <w:spacing w:before="120" w:line="240" w:lineRule="auto"/>
      <w:ind w:left="720"/>
      <w:textAlignment w:val="baseline"/>
    </w:pPr>
    <w:rPr>
      <w:rFonts w:ascii="Book Antiqua" w:eastAsia="바탕체" w:hAnsi="Book Antiqua"/>
      <w:lang w:eastAsia="ko-KR"/>
    </w:rPr>
  </w:style>
  <w:style w:type="paragraph" w:customStyle="1" w:styleId="contents">
    <w:name w:val="contents"/>
    <w:basedOn w:val="InfoBlue"/>
    <w:rsid w:val="00742D4D"/>
    <w:rPr>
      <w:color w:val="auto"/>
    </w:rPr>
  </w:style>
  <w:style w:type="paragraph" w:customStyle="1" w:styleId="a">
    <w:name w:val="일반"/>
    <w:basedOn w:val="Normal"/>
    <w:autoRedefine/>
    <w:rsid w:val="00742D4D"/>
    <w:pPr>
      <w:wordWrap w:val="0"/>
      <w:spacing w:line="440" w:lineRule="atLeast"/>
      <w:ind w:firstLineChars="200" w:firstLine="480"/>
    </w:pPr>
    <w:rPr>
      <w:kern w:val="2"/>
      <w:sz w:val="24"/>
      <w:szCs w:val="24"/>
      <w:lang w:eastAsia="ko-KR"/>
    </w:rPr>
  </w:style>
  <w:style w:type="paragraph" w:customStyle="1" w:styleId="a0">
    <w:name w:val="마크"/>
    <w:basedOn w:val="a"/>
    <w:next w:val="a"/>
    <w:rsid w:val="00E63DFD"/>
    <w:pPr>
      <w:ind w:left="420" w:firstLineChars="0" w:firstLine="0"/>
      <w:jc w:val="center"/>
    </w:pPr>
    <w:rPr>
      <w:rFonts w:cs="PMingLiU"/>
      <w:b/>
      <w:bCs/>
      <w:spacing w:val="40"/>
      <w:position w:val="16"/>
    </w:rPr>
  </w:style>
  <w:style w:type="character" w:customStyle="1" w:styleId="Heading2Char">
    <w:name w:val="Heading 2 Char"/>
    <w:basedOn w:val="DefaultParagraphFont"/>
    <w:link w:val="Heading2"/>
    <w:rsid w:val="00C572A4"/>
    <w:rPr>
      <w:rFonts w:eastAsia="천리마"/>
      <w:b/>
      <w:sz w:val="22"/>
      <w:szCs w:val="24"/>
      <w:lang w:eastAsia="en-US"/>
      <w14:shadow w14:blurRad="50800" w14:dist="38100" w14:dir="2700000" w14:sx="100000" w14:sy="100000" w14:kx="0" w14:ky="0" w14:algn="tl">
        <w14:srgbClr w14:val="000000">
          <w14:alpha w14:val="60000"/>
        </w14:srgbClr>
      </w14:shadow>
    </w:rPr>
  </w:style>
  <w:style w:type="paragraph" w:customStyle="1" w:styleId="Char1CharChar">
    <w:name w:val="Char1 Char Char"/>
    <w:basedOn w:val="Normal"/>
    <w:rsid w:val="00FC6836"/>
    <w:pPr>
      <w:widowControl/>
      <w:spacing w:before="100" w:beforeAutospacing="1" w:after="100" w:afterAutospacing="1" w:line="240" w:lineRule="auto"/>
    </w:pPr>
    <w:rPr>
      <w:rFonts w:ascii="Tahoma" w:eastAsia="바탕" w:hAnsi="Tahoma"/>
    </w:rPr>
  </w:style>
  <w:style w:type="paragraph" w:styleId="ListParagraph">
    <w:name w:val="List Paragraph"/>
    <w:basedOn w:val="Normal"/>
    <w:uiPriority w:val="34"/>
    <w:qFormat/>
    <w:rsid w:val="00E8222F"/>
    <w:pPr>
      <w:ind w:left="720"/>
      <w:contextualSpacing/>
    </w:pPr>
  </w:style>
  <w:style w:type="table" w:styleId="TableGrid">
    <w:name w:val="Table Grid"/>
    <w:basedOn w:val="TableNormal"/>
    <w:rsid w:val="00080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rsid w:val="002E5F83"/>
    <w:rPr>
      <w:rFonts w:ascii="Courier New" w:eastAsia="청봉" w:hAnsi="Courier New" w:cs="Courier New"/>
      <w:lang w:eastAsia="en-US"/>
    </w:rPr>
  </w:style>
  <w:style w:type="character" w:customStyle="1" w:styleId="FooterChar">
    <w:name w:val="Footer Char"/>
    <w:basedOn w:val="DefaultParagraphFont"/>
    <w:link w:val="Footer"/>
    <w:uiPriority w:val="99"/>
    <w:rsid w:val="00396D8C"/>
    <w:rPr>
      <w:rFonts w:eastAsia="청봉"/>
      <w:lang w:eastAsia="en-US"/>
    </w:rPr>
  </w:style>
  <w:style w:type="paragraph" w:styleId="TOCHeading">
    <w:name w:val="TOC Heading"/>
    <w:basedOn w:val="Heading1"/>
    <w:next w:val="Normal"/>
    <w:uiPriority w:val="39"/>
    <w:unhideWhenUsed/>
    <w:qFormat/>
    <w:rsid w:val="001806E3"/>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14:shadow w14:blurRad="0" w14:dist="0" w14:dir="0" w14:sx="0" w14:sy="0" w14:kx="0" w14:ky="0" w14:algn="none">
        <w14:srgbClr w14:val="000000"/>
      </w14:shadow>
    </w:rPr>
  </w:style>
  <w:style w:type="paragraph" w:styleId="BalloonText">
    <w:name w:val="Balloon Text"/>
    <w:basedOn w:val="Normal"/>
    <w:link w:val="BalloonTextChar"/>
    <w:rsid w:val="00011B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11B57"/>
    <w:rPr>
      <w:rFonts w:ascii="Segoe UI" w:eastAsia="청봉"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9580">
      <w:bodyDiv w:val="1"/>
      <w:marLeft w:val="0"/>
      <w:marRight w:val="0"/>
      <w:marTop w:val="0"/>
      <w:marBottom w:val="0"/>
      <w:divBdr>
        <w:top w:val="none" w:sz="0" w:space="0" w:color="auto"/>
        <w:left w:val="none" w:sz="0" w:space="0" w:color="auto"/>
        <w:bottom w:val="none" w:sz="0" w:space="0" w:color="auto"/>
        <w:right w:val="none" w:sz="0" w:space="0" w:color="auto"/>
      </w:divBdr>
    </w:div>
    <w:div w:id="27339478">
      <w:bodyDiv w:val="1"/>
      <w:marLeft w:val="0"/>
      <w:marRight w:val="0"/>
      <w:marTop w:val="0"/>
      <w:marBottom w:val="0"/>
      <w:divBdr>
        <w:top w:val="none" w:sz="0" w:space="0" w:color="auto"/>
        <w:left w:val="none" w:sz="0" w:space="0" w:color="auto"/>
        <w:bottom w:val="none" w:sz="0" w:space="0" w:color="auto"/>
        <w:right w:val="none" w:sz="0" w:space="0" w:color="auto"/>
      </w:divBdr>
    </w:div>
    <w:div w:id="169024150">
      <w:bodyDiv w:val="1"/>
      <w:marLeft w:val="0"/>
      <w:marRight w:val="0"/>
      <w:marTop w:val="0"/>
      <w:marBottom w:val="0"/>
      <w:divBdr>
        <w:top w:val="none" w:sz="0" w:space="0" w:color="auto"/>
        <w:left w:val="none" w:sz="0" w:space="0" w:color="auto"/>
        <w:bottom w:val="none" w:sz="0" w:space="0" w:color="auto"/>
        <w:right w:val="none" w:sz="0" w:space="0" w:color="auto"/>
      </w:divBdr>
    </w:div>
    <w:div w:id="190147991">
      <w:bodyDiv w:val="1"/>
      <w:marLeft w:val="0"/>
      <w:marRight w:val="0"/>
      <w:marTop w:val="0"/>
      <w:marBottom w:val="0"/>
      <w:divBdr>
        <w:top w:val="none" w:sz="0" w:space="0" w:color="auto"/>
        <w:left w:val="none" w:sz="0" w:space="0" w:color="auto"/>
        <w:bottom w:val="none" w:sz="0" w:space="0" w:color="auto"/>
        <w:right w:val="none" w:sz="0" w:space="0" w:color="auto"/>
      </w:divBdr>
    </w:div>
    <w:div w:id="211114110">
      <w:bodyDiv w:val="1"/>
      <w:marLeft w:val="0"/>
      <w:marRight w:val="0"/>
      <w:marTop w:val="0"/>
      <w:marBottom w:val="0"/>
      <w:divBdr>
        <w:top w:val="none" w:sz="0" w:space="0" w:color="auto"/>
        <w:left w:val="none" w:sz="0" w:space="0" w:color="auto"/>
        <w:bottom w:val="none" w:sz="0" w:space="0" w:color="auto"/>
        <w:right w:val="none" w:sz="0" w:space="0" w:color="auto"/>
      </w:divBdr>
    </w:div>
    <w:div w:id="220869106">
      <w:bodyDiv w:val="1"/>
      <w:marLeft w:val="0"/>
      <w:marRight w:val="0"/>
      <w:marTop w:val="0"/>
      <w:marBottom w:val="0"/>
      <w:divBdr>
        <w:top w:val="none" w:sz="0" w:space="0" w:color="auto"/>
        <w:left w:val="none" w:sz="0" w:space="0" w:color="auto"/>
        <w:bottom w:val="none" w:sz="0" w:space="0" w:color="auto"/>
        <w:right w:val="none" w:sz="0" w:space="0" w:color="auto"/>
      </w:divBdr>
    </w:div>
    <w:div w:id="240020937">
      <w:bodyDiv w:val="1"/>
      <w:marLeft w:val="0"/>
      <w:marRight w:val="0"/>
      <w:marTop w:val="0"/>
      <w:marBottom w:val="0"/>
      <w:divBdr>
        <w:top w:val="none" w:sz="0" w:space="0" w:color="auto"/>
        <w:left w:val="none" w:sz="0" w:space="0" w:color="auto"/>
        <w:bottom w:val="none" w:sz="0" w:space="0" w:color="auto"/>
        <w:right w:val="none" w:sz="0" w:space="0" w:color="auto"/>
      </w:divBdr>
    </w:div>
    <w:div w:id="259918115">
      <w:bodyDiv w:val="1"/>
      <w:marLeft w:val="0"/>
      <w:marRight w:val="0"/>
      <w:marTop w:val="0"/>
      <w:marBottom w:val="0"/>
      <w:divBdr>
        <w:top w:val="none" w:sz="0" w:space="0" w:color="auto"/>
        <w:left w:val="none" w:sz="0" w:space="0" w:color="auto"/>
        <w:bottom w:val="none" w:sz="0" w:space="0" w:color="auto"/>
        <w:right w:val="none" w:sz="0" w:space="0" w:color="auto"/>
      </w:divBdr>
    </w:div>
    <w:div w:id="280846892">
      <w:bodyDiv w:val="1"/>
      <w:marLeft w:val="0"/>
      <w:marRight w:val="0"/>
      <w:marTop w:val="0"/>
      <w:marBottom w:val="0"/>
      <w:divBdr>
        <w:top w:val="none" w:sz="0" w:space="0" w:color="auto"/>
        <w:left w:val="none" w:sz="0" w:space="0" w:color="auto"/>
        <w:bottom w:val="none" w:sz="0" w:space="0" w:color="auto"/>
        <w:right w:val="none" w:sz="0" w:space="0" w:color="auto"/>
      </w:divBdr>
    </w:div>
    <w:div w:id="298145117">
      <w:bodyDiv w:val="1"/>
      <w:marLeft w:val="0"/>
      <w:marRight w:val="0"/>
      <w:marTop w:val="0"/>
      <w:marBottom w:val="0"/>
      <w:divBdr>
        <w:top w:val="none" w:sz="0" w:space="0" w:color="auto"/>
        <w:left w:val="none" w:sz="0" w:space="0" w:color="auto"/>
        <w:bottom w:val="none" w:sz="0" w:space="0" w:color="auto"/>
        <w:right w:val="none" w:sz="0" w:space="0" w:color="auto"/>
      </w:divBdr>
    </w:div>
    <w:div w:id="355932056">
      <w:bodyDiv w:val="1"/>
      <w:marLeft w:val="0"/>
      <w:marRight w:val="0"/>
      <w:marTop w:val="0"/>
      <w:marBottom w:val="0"/>
      <w:divBdr>
        <w:top w:val="none" w:sz="0" w:space="0" w:color="auto"/>
        <w:left w:val="none" w:sz="0" w:space="0" w:color="auto"/>
        <w:bottom w:val="none" w:sz="0" w:space="0" w:color="auto"/>
        <w:right w:val="none" w:sz="0" w:space="0" w:color="auto"/>
      </w:divBdr>
    </w:div>
    <w:div w:id="406659655">
      <w:bodyDiv w:val="1"/>
      <w:marLeft w:val="0"/>
      <w:marRight w:val="0"/>
      <w:marTop w:val="0"/>
      <w:marBottom w:val="0"/>
      <w:divBdr>
        <w:top w:val="none" w:sz="0" w:space="0" w:color="auto"/>
        <w:left w:val="none" w:sz="0" w:space="0" w:color="auto"/>
        <w:bottom w:val="none" w:sz="0" w:space="0" w:color="auto"/>
        <w:right w:val="none" w:sz="0" w:space="0" w:color="auto"/>
      </w:divBdr>
    </w:div>
    <w:div w:id="417023727">
      <w:bodyDiv w:val="1"/>
      <w:marLeft w:val="0"/>
      <w:marRight w:val="0"/>
      <w:marTop w:val="0"/>
      <w:marBottom w:val="0"/>
      <w:divBdr>
        <w:top w:val="none" w:sz="0" w:space="0" w:color="auto"/>
        <w:left w:val="none" w:sz="0" w:space="0" w:color="auto"/>
        <w:bottom w:val="none" w:sz="0" w:space="0" w:color="auto"/>
        <w:right w:val="none" w:sz="0" w:space="0" w:color="auto"/>
      </w:divBdr>
    </w:div>
    <w:div w:id="419642155">
      <w:bodyDiv w:val="1"/>
      <w:marLeft w:val="0"/>
      <w:marRight w:val="0"/>
      <w:marTop w:val="0"/>
      <w:marBottom w:val="0"/>
      <w:divBdr>
        <w:top w:val="none" w:sz="0" w:space="0" w:color="auto"/>
        <w:left w:val="none" w:sz="0" w:space="0" w:color="auto"/>
        <w:bottom w:val="none" w:sz="0" w:space="0" w:color="auto"/>
        <w:right w:val="none" w:sz="0" w:space="0" w:color="auto"/>
      </w:divBdr>
    </w:div>
    <w:div w:id="776827492">
      <w:bodyDiv w:val="1"/>
      <w:marLeft w:val="0"/>
      <w:marRight w:val="0"/>
      <w:marTop w:val="0"/>
      <w:marBottom w:val="0"/>
      <w:divBdr>
        <w:top w:val="none" w:sz="0" w:space="0" w:color="auto"/>
        <w:left w:val="none" w:sz="0" w:space="0" w:color="auto"/>
        <w:bottom w:val="none" w:sz="0" w:space="0" w:color="auto"/>
        <w:right w:val="none" w:sz="0" w:space="0" w:color="auto"/>
      </w:divBdr>
    </w:div>
    <w:div w:id="793519249">
      <w:bodyDiv w:val="1"/>
      <w:marLeft w:val="0"/>
      <w:marRight w:val="0"/>
      <w:marTop w:val="0"/>
      <w:marBottom w:val="0"/>
      <w:divBdr>
        <w:top w:val="none" w:sz="0" w:space="0" w:color="auto"/>
        <w:left w:val="none" w:sz="0" w:space="0" w:color="auto"/>
        <w:bottom w:val="none" w:sz="0" w:space="0" w:color="auto"/>
        <w:right w:val="none" w:sz="0" w:space="0" w:color="auto"/>
      </w:divBdr>
    </w:div>
    <w:div w:id="811213173">
      <w:bodyDiv w:val="1"/>
      <w:marLeft w:val="0"/>
      <w:marRight w:val="0"/>
      <w:marTop w:val="0"/>
      <w:marBottom w:val="0"/>
      <w:divBdr>
        <w:top w:val="none" w:sz="0" w:space="0" w:color="auto"/>
        <w:left w:val="none" w:sz="0" w:space="0" w:color="auto"/>
        <w:bottom w:val="none" w:sz="0" w:space="0" w:color="auto"/>
        <w:right w:val="none" w:sz="0" w:space="0" w:color="auto"/>
      </w:divBdr>
    </w:div>
    <w:div w:id="812405275">
      <w:bodyDiv w:val="1"/>
      <w:marLeft w:val="0"/>
      <w:marRight w:val="0"/>
      <w:marTop w:val="0"/>
      <w:marBottom w:val="0"/>
      <w:divBdr>
        <w:top w:val="none" w:sz="0" w:space="0" w:color="auto"/>
        <w:left w:val="none" w:sz="0" w:space="0" w:color="auto"/>
        <w:bottom w:val="none" w:sz="0" w:space="0" w:color="auto"/>
        <w:right w:val="none" w:sz="0" w:space="0" w:color="auto"/>
      </w:divBdr>
    </w:div>
    <w:div w:id="863594887">
      <w:bodyDiv w:val="1"/>
      <w:marLeft w:val="0"/>
      <w:marRight w:val="0"/>
      <w:marTop w:val="0"/>
      <w:marBottom w:val="0"/>
      <w:divBdr>
        <w:top w:val="none" w:sz="0" w:space="0" w:color="auto"/>
        <w:left w:val="none" w:sz="0" w:space="0" w:color="auto"/>
        <w:bottom w:val="none" w:sz="0" w:space="0" w:color="auto"/>
        <w:right w:val="none" w:sz="0" w:space="0" w:color="auto"/>
      </w:divBdr>
    </w:div>
    <w:div w:id="871067297">
      <w:bodyDiv w:val="1"/>
      <w:marLeft w:val="0"/>
      <w:marRight w:val="0"/>
      <w:marTop w:val="0"/>
      <w:marBottom w:val="0"/>
      <w:divBdr>
        <w:top w:val="none" w:sz="0" w:space="0" w:color="auto"/>
        <w:left w:val="none" w:sz="0" w:space="0" w:color="auto"/>
        <w:bottom w:val="none" w:sz="0" w:space="0" w:color="auto"/>
        <w:right w:val="none" w:sz="0" w:space="0" w:color="auto"/>
      </w:divBdr>
    </w:div>
    <w:div w:id="901597866">
      <w:bodyDiv w:val="1"/>
      <w:marLeft w:val="0"/>
      <w:marRight w:val="0"/>
      <w:marTop w:val="0"/>
      <w:marBottom w:val="0"/>
      <w:divBdr>
        <w:top w:val="none" w:sz="0" w:space="0" w:color="auto"/>
        <w:left w:val="none" w:sz="0" w:space="0" w:color="auto"/>
        <w:bottom w:val="none" w:sz="0" w:space="0" w:color="auto"/>
        <w:right w:val="none" w:sz="0" w:space="0" w:color="auto"/>
      </w:divBdr>
    </w:div>
    <w:div w:id="920257039">
      <w:bodyDiv w:val="1"/>
      <w:marLeft w:val="0"/>
      <w:marRight w:val="0"/>
      <w:marTop w:val="0"/>
      <w:marBottom w:val="0"/>
      <w:divBdr>
        <w:top w:val="none" w:sz="0" w:space="0" w:color="auto"/>
        <w:left w:val="none" w:sz="0" w:space="0" w:color="auto"/>
        <w:bottom w:val="none" w:sz="0" w:space="0" w:color="auto"/>
        <w:right w:val="none" w:sz="0" w:space="0" w:color="auto"/>
      </w:divBdr>
    </w:div>
    <w:div w:id="931468891">
      <w:bodyDiv w:val="1"/>
      <w:marLeft w:val="0"/>
      <w:marRight w:val="0"/>
      <w:marTop w:val="0"/>
      <w:marBottom w:val="0"/>
      <w:divBdr>
        <w:top w:val="none" w:sz="0" w:space="0" w:color="auto"/>
        <w:left w:val="none" w:sz="0" w:space="0" w:color="auto"/>
        <w:bottom w:val="none" w:sz="0" w:space="0" w:color="auto"/>
        <w:right w:val="none" w:sz="0" w:space="0" w:color="auto"/>
      </w:divBdr>
    </w:div>
    <w:div w:id="950865136">
      <w:bodyDiv w:val="1"/>
      <w:marLeft w:val="0"/>
      <w:marRight w:val="0"/>
      <w:marTop w:val="0"/>
      <w:marBottom w:val="0"/>
      <w:divBdr>
        <w:top w:val="none" w:sz="0" w:space="0" w:color="auto"/>
        <w:left w:val="none" w:sz="0" w:space="0" w:color="auto"/>
        <w:bottom w:val="none" w:sz="0" w:space="0" w:color="auto"/>
        <w:right w:val="none" w:sz="0" w:space="0" w:color="auto"/>
      </w:divBdr>
    </w:div>
    <w:div w:id="958027026">
      <w:bodyDiv w:val="1"/>
      <w:marLeft w:val="0"/>
      <w:marRight w:val="0"/>
      <w:marTop w:val="0"/>
      <w:marBottom w:val="0"/>
      <w:divBdr>
        <w:top w:val="none" w:sz="0" w:space="0" w:color="auto"/>
        <w:left w:val="none" w:sz="0" w:space="0" w:color="auto"/>
        <w:bottom w:val="none" w:sz="0" w:space="0" w:color="auto"/>
        <w:right w:val="none" w:sz="0" w:space="0" w:color="auto"/>
      </w:divBdr>
    </w:div>
    <w:div w:id="980959154">
      <w:bodyDiv w:val="1"/>
      <w:marLeft w:val="0"/>
      <w:marRight w:val="0"/>
      <w:marTop w:val="0"/>
      <w:marBottom w:val="0"/>
      <w:divBdr>
        <w:top w:val="none" w:sz="0" w:space="0" w:color="auto"/>
        <w:left w:val="none" w:sz="0" w:space="0" w:color="auto"/>
        <w:bottom w:val="none" w:sz="0" w:space="0" w:color="auto"/>
        <w:right w:val="none" w:sz="0" w:space="0" w:color="auto"/>
      </w:divBdr>
    </w:div>
    <w:div w:id="1119256274">
      <w:bodyDiv w:val="1"/>
      <w:marLeft w:val="0"/>
      <w:marRight w:val="0"/>
      <w:marTop w:val="0"/>
      <w:marBottom w:val="0"/>
      <w:divBdr>
        <w:top w:val="none" w:sz="0" w:space="0" w:color="auto"/>
        <w:left w:val="none" w:sz="0" w:space="0" w:color="auto"/>
        <w:bottom w:val="none" w:sz="0" w:space="0" w:color="auto"/>
        <w:right w:val="none" w:sz="0" w:space="0" w:color="auto"/>
      </w:divBdr>
    </w:div>
    <w:div w:id="1171603208">
      <w:bodyDiv w:val="1"/>
      <w:marLeft w:val="0"/>
      <w:marRight w:val="0"/>
      <w:marTop w:val="0"/>
      <w:marBottom w:val="0"/>
      <w:divBdr>
        <w:top w:val="none" w:sz="0" w:space="0" w:color="auto"/>
        <w:left w:val="none" w:sz="0" w:space="0" w:color="auto"/>
        <w:bottom w:val="none" w:sz="0" w:space="0" w:color="auto"/>
        <w:right w:val="none" w:sz="0" w:space="0" w:color="auto"/>
      </w:divBdr>
    </w:div>
    <w:div w:id="1213269749">
      <w:bodyDiv w:val="1"/>
      <w:marLeft w:val="0"/>
      <w:marRight w:val="0"/>
      <w:marTop w:val="0"/>
      <w:marBottom w:val="0"/>
      <w:divBdr>
        <w:top w:val="none" w:sz="0" w:space="0" w:color="auto"/>
        <w:left w:val="none" w:sz="0" w:space="0" w:color="auto"/>
        <w:bottom w:val="none" w:sz="0" w:space="0" w:color="auto"/>
        <w:right w:val="none" w:sz="0" w:space="0" w:color="auto"/>
      </w:divBdr>
    </w:div>
    <w:div w:id="1218779347">
      <w:bodyDiv w:val="1"/>
      <w:marLeft w:val="0"/>
      <w:marRight w:val="0"/>
      <w:marTop w:val="0"/>
      <w:marBottom w:val="0"/>
      <w:divBdr>
        <w:top w:val="none" w:sz="0" w:space="0" w:color="auto"/>
        <w:left w:val="none" w:sz="0" w:space="0" w:color="auto"/>
        <w:bottom w:val="none" w:sz="0" w:space="0" w:color="auto"/>
        <w:right w:val="none" w:sz="0" w:space="0" w:color="auto"/>
      </w:divBdr>
    </w:div>
    <w:div w:id="1223834949">
      <w:bodyDiv w:val="1"/>
      <w:marLeft w:val="0"/>
      <w:marRight w:val="0"/>
      <w:marTop w:val="0"/>
      <w:marBottom w:val="0"/>
      <w:divBdr>
        <w:top w:val="none" w:sz="0" w:space="0" w:color="auto"/>
        <w:left w:val="none" w:sz="0" w:space="0" w:color="auto"/>
        <w:bottom w:val="none" w:sz="0" w:space="0" w:color="auto"/>
        <w:right w:val="none" w:sz="0" w:space="0" w:color="auto"/>
      </w:divBdr>
    </w:div>
    <w:div w:id="1306667731">
      <w:bodyDiv w:val="1"/>
      <w:marLeft w:val="0"/>
      <w:marRight w:val="0"/>
      <w:marTop w:val="0"/>
      <w:marBottom w:val="0"/>
      <w:divBdr>
        <w:top w:val="none" w:sz="0" w:space="0" w:color="auto"/>
        <w:left w:val="none" w:sz="0" w:space="0" w:color="auto"/>
        <w:bottom w:val="none" w:sz="0" w:space="0" w:color="auto"/>
        <w:right w:val="none" w:sz="0" w:space="0" w:color="auto"/>
      </w:divBdr>
    </w:div>
    <w:div w:id="1356344969">
      <w:bodyDiv w:val="1"/>
      <w:marLeft w:val="0"/>
      <w:marRight w:val="0"/>
      <w:marTop w:val="0"/>
      <w:marBottom w:val="0"/>
      <w:divBdr>
        <w:top w:val="none" w:sz="0" w:space="0" w:color="auto"/>
        <w:left w:val="none" w:sz="0" w:space="0" w:color="auto"/>
        <w:bottom w:val="none" w:sz="0" w:space="0" w:color="auto"/>
        <w:right w:val="none" w:sz="0" w:space="0" w:color="auto"/>
      </w:divBdr>
    </w:div>
    <w:div w:id="1377435823">
      <w:bodyDiv w:val="1"/>
      <w:marLeft w:val="0"/>
      <w:marRight w:val="0"/>
      <w:marTop w:val="0"/>
      <w:marBottom w:val="0"/>
      <w:divBdr>
        <w:top w:val="none" w:sz="0" w:space="0" w:color="auto"/>
        <w:left w:val="none" w:sz="0" w:space="0" w:color="auto"/>
        <w:bottom w:val="none" w:sz="0" w:space="0" w:color="auto"/>
        <w:right w:val="none" w:sz="0" w:space="0" w:color="auto"/>
      </w:divBdr>
    </w:div>
    <w:div w:id="1379476707">
      <w:bodyDiv w:val="1"/>
      <w:marLeft w:val="0"/>
      <w:marRight w:val="0"/>
      <w:marTop w:val="0"/>
      <w:marBottom w:val="0"/>
      <w:divBdr>
        <w:top w:val="none" w:sz="0" w:space="0" w:color="auto"/>
        <w:left w:val="none" w:sz="0" w:space="0" w:color="auto"/>
        <w:bottom w:val="none" w:sz="0" w:space="0" w:color="auto"/>
        <w:right w:val="none" w:sz="0" w:space="0" w:color="auto"/>
      </w:divBdr>
    </w:div>
    <w:div w:id="1427731170">
      <w:bodyDiv w:val="1"/>
      <w:marLeft w:val="0"/>
      <w:marRight w:val="0"/>
      <w:marTop w:val="0"/>
      <w:marBottom w:val="0"/>
      <w:divBdr>
        <w:top w:val="none" w:sz="0" w:space="0" w:color="auto"/>
        <w:left w:val="none" w:sz="0" w:space="0" w:color="auto"/>
        <w:bottom w:val="none" w:sz="0" w:space="0" w:color="auto"/>
        <w:right w:val="none" w:sz="0" w:space="0" w:color="auto"/>
      </w:divBdr>
    </w:div>
    <w:div w:id="1440219384">
      <w:bodyDiv w:val="1"/>
      <w:marLeft w:val="0"/>
      <w:marRight w:val="0"/>
      <w:marTop w:val="0"/>
      <w:marBottom w:val="0"/>
      <w:divBdr>
        <w:top w:val="none" w:sz="0" w:space="0" w:color="auto"/>
        <w:left w:val="none" w:sz="0" w:space="0" w:color="auto"/>
        <w:bottom w:val="none" w:sz="0" w:space="0" w:color="auto"/>
        <w:right w:val="none" w:sz="0" w:space="0" w:color="auto"/>
      </w:divBdr>
    </w:div>
    <w:div w:id="1460878138">
      <w:bodyDiv w:val="1"/>
      <w:marLeft w:val="0"/>
      <w:marRight w:val="0"/>
      <w:marTop w:val="0"/>
      <w:marBottom w:val="0"/>
      <w:divBdr>
        <w:top w:val="none" w:sz="0" w:space="0" w:color="auto"/>
        <w:left w:val="none" w:sz="0" w:space="0" w:color="auto"/>
        <w:bottom w:val="none" w:sz="0" w:space="0" w:color="auto"/>
        <w:right w:val="none" w:sz="0" w:space="0" w:color="auto"/>
      </w:divBdr>
    </w:div>
    <w:div w:id="1467240627">
      <w:bodyDiv w:val="1"/>
      <w:marLeft w:val="0"/>
      <w:marRight w:val="0"/>
      <w:marTop w:val="0"/>
      <w:marBottom w:val="0"/>
      <w:divBdr>
        <w:top w:val="none" w:sz="0" w:space="0" w:color="auto"/>
        <w:left w:val="none" w:sz="0" w:space="0" w:color="auto"/>
        <w:bottom w:val="none" w:sz="0" w:space="0" w:color="auto"/>
        <w:right w:val="none" w:sz="0" w:space="0" w:color="auto"/>
      </w:divBdr>
    </w:div>
    <w:div w:id="1481847465">
      <w:bodyDiv w:val="1"/>
      <w:marLeft w:val="0"/>
      <w:marRight w:val="0"/>
      <w:marTop w:val="0"/>
      <w:marBottom w:val="0"/>
      <w:divBdr>
        <w:top w:val="none" w:sz="0" w:space="0" w:color="auto"/>
        <w:left w:val="none" w:sz="0" w:space="0" w:color="auto"/>
        <w:bottom w:val="none" w:sz="0" w:space="0" w:color="auto"/>
        <w:right w:val="none" w:sz="0" w:space="0" w:color="auto"/>
      </w:divBdr>
    </w:div>
    <w:div w:id="1484154619">
      <w:bodyDiv w:val="1"/>
      <w:marLeft w:val="0"/>
      <w:marRight w:val="0"/>
      <w:marTop w:val="0"/>
      <w:marBottom w:val="0"/>
      <w:divBdr>
        <w:top w:val="none" w:sz="0" w:space="0" w:color="auto"/>
        <w:left w:val="none" w:sz="0" w:space="0" w:color="auto"/>
        <w:bottom w:val="none" w:sz="0" w:space="0" w:color="auto"/>
        <w:right w:val="none" w:sz="0" w:space="0" w:color="auto"/>
      </w:divBdr>
    </w:div>
    <w:div w:id="1490368974">
      <w:bodyDiv w:val="1"/>
      <w:marLeft w:val="0"/>
      <w:marRight w:val="0"/>
      <w:marTop w:val="0"/>
      <w:marBottom w:val="0"/>
      <w:divBdr>
        <w:top w:val="none" w:sz="0" w:space="0" w:color="auto"/>
        <w:left w:val="none" w:sz="0" w:space="0" w:color="auto"/>
        <w:bottom w:val="none" w:sz="0" w:space="0" w:color="auto"/>
        <w:right w:val="none" w:sz="0" w:space="0" w:color="auto"/>
      </w:divBdr>
    </w:div>
    <w:div w:id="1675037478">
      <w:bodyDiv w:val="1"/>
      <w:marLeft w:val="0"/>
      <w:marRight w:val="0"/>
      <w:marTop w:val="0"/>
      <w:marBottom w:val="0"/>
      <w:divBdr>
        <w:top w:val="none" w:sz="0" w:space="0" w:color="auto"/>
        <w:left w:val="none" w:sz="0" w:space="0" w:color="auto"/>
        <w:bottom w:val="none" w:sz="0" w:space="0" w:color="auto"/>
        <w:right w:val="none" w:sz="0" w:space="0" w:color="auto"/>
      </w:divBdr>
    </w:div>
    <w:div w:id="1685590593">
      <w:bodyDiv w:val="1"/>
      <w:marLeft w:val="0"/>
      <w:marRight w:val="0"/>
      <w:marTop w:val="0"/>
      <w:marBottom w:val="0"/>
      <w:divBdr>
        <w:top w:val="none" w:sz="0" w:space="0" w:color="auto"/>
        <w:left w:val="none" w:sz="0" w:space="0" w:color="auto"/>
        <w:bottom w:val="none" w:sz="0" w:space="0" w:color="auto"/>
        <w:right w:val="none" w:sz="0" w:space="0" w:color="auto"/>
      </w:divBdr>
    </w:div>
    <w:div w:id="1707749641">
      <w:bodyDiv w:val="1"/>
      <w:marLeft w:val="0"/>
      <w:marRight w:val="0"/>
      <w:marTop w:val="0"/>
      <w:marBottom w:val="0"/>
      <w:divBdr>
        <w:top w:val="none" w:sz="0" w:space="0" w:color="auto"/>
        <w:left w:val="none" w:sz="0" w:space="0" w:color="auto"/>
        <w:bottom w:val="none" w:sz="0" w:space="0" w:color="auto"/>
        <w:right w:val="none" w:sz="0" w:space="0" w:color="auto"/>
      </w:divBdr>
    </w:div>
    <w:div w:id="1788234296">
      <w:bodyDiv w:val="1"/>
      <w:marLeft w:val="0"/>
      <w:marRight w:val="0"/>
      <w:marTop w:val="0"/>
      <w:marBottom w:val="0"/>
      <w:divBdr>
        <w:top w:val="none" w:sz="0" w:space="0" w:color="auto"/>
        <w:left w:val="none" w:sz="0" w:space="0" w:color="auto"/>
        <w:bottom w:val="none" w:sz="0" w:space="0" w:color="auto"/>
        <w:right w:val="none" w:sz="0" w:space="0" w:color="auto"/>
      </w:divBdr>
    </w:div>
    <w:div w:id="1880969614">
      <w:bodyDiv w:val="1"/>
      <w:marLeft w:val="0"/>
      <w:marRight w:val="0"/>
      <w:marTop w:val="0"/>
      <w:marBottom w:val="0"/>
      <w:divBdr>
        <w:top w:val="none" w:sz="0" w:space="0" w:color="auto"/>
        <w:left w:val="none" w:sz="0" w:space="0" w:color="auto"/>
        <w:bottom w:val="none" w:sz="0" w:space="0" w:color="auto"/>
        <w:right w:val="none" w:sz="0" w:space="0" w:color="auto"/>
      </w:divBdr>
    </w:div>
    <w:div w:id="1952126547">
      <w:bodyDiv w:val="1"/>
      <w:marLeft w:val="0"/>
      <w:marRight w:val="0"/>
      <w:marTop w:val="0"/>
      <w:marBottom w:val="0"/>
      <w:divBdr>
        <w:top w:val="none" w:sz="0" w:space="0" w:color="auto"/>
        <w:left w:val="none" w:sz="0" w:space="0" w:color="auto"/>
        <w:bottom w:val="none" w:sz="0" w:space="0" w:color="auto"/>
        <w:right w:val="none" w:sz="0" w:space="0" w:color="auto"/>
      </w:divBdr>
    </w:div>
    <w:div w:id="1962495020">
      <w:bodyDiv w:val="1"/>
      <w:marLeft w:val="0"/>
      <w:marRight w:val="0"/>
      <w:marTop w:val="0"/>
      <w:marBottom w:val="0"/>
      <w:divBdr>
        <w:top w:val="none" w:sz="0" w:space="0" w:color="auto"/>
        <w:left w:val="none" w:sz="0" w:space="0" w:color="auto"/>
        <w:bottom w:val="none" w:sz="0" w:space="0" w:color="auto"/>
        <w:right w:val="none" w:sz="0" w:space="0" w:color="auto"/>
      </w:divBdr>
    </w:div>
    <w:div w:id="1963269084">
      <w:bodyDiv w:val="1"/>
      <w:marLeft w:val="0"/>
      <w:marRight w:val="0"/>
      <w:marTop w:val="0"/>
      <w:marBottom w:val="0"/>
      <w:divBdr>
        <w:top w:val="none" w:sz="0" w:space="0" w:color="auto"/>
        <w:left w:val="none" w:sz="0" w:space="0" w:color="auto"/>
        <w:bottom w:val="none" w:sz="0" w:space="0" w:color="auto"/>
        <w:right w:val="none" w:sz="0" w:space="0" w:color="auto"/>
      </w:divBdr>
    </w:div>
    <w:div w:id="1978872933">
      <w:bodyDiv w:val="1"/>
      <w:marLeft w:val="0"/>
      <w:marRight w:val="0"/>
      <w:marTop w:val="0"/>
      <w:marBottom w:val="0"/>
      <w:divBdr>
        <w:top w:val="none" w:sz="0" w:space="0" w:color="auto"/>
        <w:left w:val="none" w:sz="0" w:space="0" w:color="auto"/>
        <w:bottom w:val="none" w:sz="0" w:space="0" w:color="auto"/>
        <w:right w:val="none" w:sz="0" w:space="0" w:color="auto"/>
      </w:divBdr>
    </w:div>
    <w:div w:id="2146964480">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kgk.com/com.dmais.animals" TargetMode="External"/><Relationship Id="rId13" Type="http://schemas.openxmlformats.org/officeDocument/2006/relationships/hyperlink" Target="https://play.google.com/store/apps/details?id=com.zeanex.ARMarkers" TargetMode="External"/><Relationship Id="rId18" Type="http://schemas.openxmlformats.org/officeDocument/2006/relationships/image" Target="media/image8.png"/><Relationship Id="rId26" Type="http://schemas.openxmlformats.org/officeDocument/2006/relationships/hyperlink" Target="https://apkpure.com/%EB%B3%B4%EB%A9%8D%EC%95%8C%EB%A9%8D-ar-vr%EB%A1%9C-%EB%B3%B4%EB%8A%94-%EC%A0%9C%EC%A3%BC%EB%AA%A9%EA%B4%80%EC%95%84-%EC%9D%B4%EC%95%BC%EA%B8%B0/kr.ac.jejunu.moggwa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patents.google.com/patent/KR20140068332A/k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lay.google.com/store/apps/details?id=com.timelooper.xploreincheon&amp;hl=ko&amp;gl=US"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play.google.com/store/apps/details?id=com.bluebee.dinoarnew"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Projects\AR_VR\trunk\Docs\AR_sdk_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1824-66BE-4841-9EA9-D53F1CBC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AR_sdk_design.dot</Template>
  <TotalTime>25016</TotalTime>
  <Pages>16</Pages>
  <Words>1454</Words>
  <Characters>8293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瞿濩昒帎獐捨熒</vt:lpstr>
    </vt:vector>
  </TitlesOfParts>
  <Company>鎂岓撲跨擰</Company>
  <LinksUpToDate>false</LinksUpToDate>
  <CharactersWithSpaces>9728</CharactersWithSpaces>
  <SharedDoc>false</SharedDoc>
  <HLinks>
    <vt:vector size="162" baseType="variant">
      <vt:variant>
        <vt:i4>1835060</vt:i4>
      </vt:variant>
      <vt:variant>
        <vt:i4>170</vt:i4>
      </vt:variant>
      <vt:variant>
        <vt:i4>0</vt:i4>
      </vt:variant>
      <vt:variant>
        <vt:i4>5</vt:i4>
      </vt:variant>
      <vt:variant>
        <vt:lpwstr/>
      </vt:variant>
      <vt:variant>
        <vt:lpwstr>_Toc294622067</vt:lpwstr>
      </vt:variant>
      <vt:variant>
        <vt:i4>1835060</vt:i4>
      </vt:variant>
      <vt:variant>
        <vt:i4>164</vt:i4>
      </vt:variant>
      <vt:variant>
        <vt:i4>0</vt:i4>
      </vt:variant>
      <vt:variant>
        <vt:i4>5</vt:i4>
      </vt:variant>
      <vt:variant>
        <vt:lpwstr/>
      </vt:variant>
      <vt:variant>
        <vt:lpwstr>_Toc294622066</vt:lpwstr>
      </vt:variant>
      <vt:variant>
        <vt:i4>1835060</vt:i4>
      </vt:variant>
      <vt:variant>
        <vt:i4>158</vt:i4>
      </vt:variant>
      <vt:variant>
        <vt:i4>0</vt:i4>
      </vt:variant>
      <vt:variant>
        <vt:i4>5</vt:i4>
      </vt:variant>
      <vt:variant>
        <vt:lpwstr/>
      </vt:variant>
      <vt:variant>
        <vt:lpwstr>_Toc294622065</vt:lpwstr>
      </vt:variant>
      <vt:variant>
        <vt:i4>1835060</vt:i4>
      </vt:variant>
      <vt:variant>
        <vt:i4>152</vt:i4>
      </vt:variant>
      <vt:variant>
        <vt:i4>0</vt:i4>
      </vt:variant>
      <vt:variant>
        <vt:i4>5</vt:i4>
      </vt:variant>
      <vt:variant>
        <vt:lpwstr/>
      </vt:variant>
      <vt:variant>
        <vt:lpwstr>_Toc294622064</vt:lpwstr>
      </vt:variant>
      <vt:variant>
        <vt:i4>1835060</vt:i4>
      </vt:variant>
      <vt:variant>
        <vt:i4>146</vt:i4>
      </vt:variant>
      <vt:variant>
        <vt:i4>0</vt:i4>
      </vt:variant>
      <vt:variant>
        <vt:i4>5</vt:i4>
      </vt:variant>
      <vt:variant>
        <vt:lpwstr/>
      </vt:variant>
      <vt:variant>
        <vt:lpwstr>_Toc294622063</vt:lpwstr>
      </vt:variant>
      <vt:variant>
        <vt:i4>1835060</vt:i4>
      </vt:variant>
      <vt:variant>
        <vt:i4>140</vt:i4>
      </vt:variant>
      <vt:variant>
        <vt:i4>0</vt:i4>
      </vt:variant>
      <vt:variant>
        <vt:i4>5</vt:i4>
      </vt:variant>
      <vt:variant>
        <vt:lpwstr/>
      </vt:variant>
      <vt:variant>
        <vt:lpwstr>_Toc294622062</vt:lpwstr>
      </vt:variant>
      <vt:variant>
        <vt:i4>1835060</vt:i4>
      </vt:variant>
      <vt:variant>
        <vt:i4>134</vt:i4>
      </vt:variant>
      <vt:variant>
        <vt:i4>0</vt:i4>
      </vt:variant>
      <vt:variant>
        <vt:i4>5</vt:i4>
      </vt:variant>
      <vt:variant>
        <vt:lpwstr/>
      </vt:variant>
      <vt:variant>
        <vt:lpwstr>_Toc294622061</vt:lpwstr>
      </vt:variant>
      <vt:variant>
        <vt:i4>1835060</vt:i4>
      </vt:variant>
      <vt:variant>
        <vt:i4>128</vt:i4>
      </vt:variant>
      <vt:variant>
        <vt:i4>0</vt:i4>
      </vt:variant>
      <vt:variant>
        <vt:i4>5</vt:i4>
      </vt:variant>
      <vt:variant>
        <vt:lpwstr/>
      </vt:variant>
      <vt:variant>
        <vt:lpwstr>_Toc294622060</vt:lpwstr>
      </vt:variant>
      <vt:variant>
        <vt:i4>2031668</vt:i4>
      </vt:variant>
      <vt:variant>
        <vt:i4>122</vt:i4>
      </vt:variant>
      <vt:variant>
        <vt:i4>0</vt:i4>
      </vt:variant>
      <vt:variant>
        <vt:i4>5</vt:i4>
      </vt:variant>
      <vt:variant>
        <vt:lpwstr/>
      </vt:variant>
      <vt:variant>
        <vt:lpwstr>_Toc294622059</vt:lpwstr>
      </vt:variant>
      <vt:variant>
        <vt:i4>2031668</vt:i4>
      </vt:variant>
      <vt:variant>
        <vt:i4>116</vt:i4>
      </vt:variant>
      <vt:variant>
        <vt:i4>0</vt:i4>
      </vt:variant>
      <vt:variant>
        <vt:i4>5</vt:i4>
      </vt:variant>
      <vt:variant>
        <vt:lpwstr/>
      </vt:variant>
      <vt:variant>
        <vt:lpwstr>_Toc294622058</vt:lpwstr>
      </vt:variant>
      <vt:variant>
        <vt:i4>2031668</vt:i4>
      </vt:variant>
      <vt:variant>
        <vt:i4>110</vt:i4>
      </vt:variant>
      <vt:variant>
        <vt:i4>0</vt:i4>
      </vt:variant>
      <vt:variant>
        <vt:i4>5</vt:i4>
      </vt:variant>
      <vt:variant>
        <vt:lpwstr/>
      </vt:variant>
      <vt:variant>
        <vt:lpwstr>_Toc294622057</vt:lpwstr>
      </vt:variant>
      <vt:variant>
        <vt:i4>2031668</vt:i4>
      </vt:variant>
      <vt:variant>
        <vt:i4>104</vt:i4>
      </vt:variant>
      <vt:variant>
        <vt:i4>0</vt:i4>
      </vt:variant>
      <vt:variant>
        <vt:i4>5</vt:i4>
      </vt:variant>
      <vt:variant>
        <vt:lpwstr/>
      </vt:variant>
      <vt:variant>
        <vt:lpwstr>_Toc294622056</vt:lpwstr>
      </vt:variant>
      <vt:variant>
        <vt:i4>2031668</vt:i4>
      </vt:variant>
      <vt:variant>
        <vt:i4>98</vt:i4>
      </vt:variant>
      <vt:variant>
        <vt:i4>0</vt:i4>
      </vt:variant>
      <vt:variant>
        <vt:i4>5</vt:i4>
      </vt:variant>
      <vt:variant>
        <vt:lpwstr/>
      </vt:variant>
      <vt:variant>
        <vt:lpwstr>_Toc294622055</vt:lpwstr>
      </vt:variant>
      <vt:variant>
        <vt:i4>2031668</vt:i4>
      </vt:variant>
      <vt:variant>
        <vt:i4>92</vt:i4>
      </vt:variant>
      <vt:variant>
        <vt:i4>0</vt:i4>
      </vt:variant>
      <vt:variant>
        <vt:i4>5</vt:i4>
      </vt:variant>
      <vt:variant>
        <vt:lpwstr/>
      </vt:variant>
      <vt:variant>
        <vt:lpwstr>_Toc294622054</vt:lpwstr>
      </vt:variant>
      <vt:variant>
        <vt:i4>2031668</vt:i4>
      </vt:variant>
      <vt:variant>
        <vt:i4>86</vt:i4>
      </vt:variant>
      <vt:variant>
        <vt:i4>0</vt:i4>
      </vt:variant>
      <vt:variant>
        <vt:i4>5</vt:i4>
      </vt:variant>
      <vt:variant>
        <vt:lpwstr/>
      </vt:variant>
      <vt:variant>
        <vt:lpwstr>_Toc294622053</vt:lpwstr>
      </vt:variant>
      <vt:variant>
        <vt:i4>2031668</vt:i4>
      </vt:variant>
      <vt:variant>
        <vt:i4>80</vt:i4>
      </vt:variant>
      <vt:variant>
        <vt:i4>0</vt:i4>
      </vt:variant>
      <vt:variant>
        <vt:i4>5</vt:i4>
      </vt:variant>
      <vt:variant>
        <vt:lpwstr/>
      </vt:variant>
      <vt:variant>
        <vt:lpwstr>_Toc294622052</vt:lpwstr>
      </vt:variant>
      <vt:variant>
        <vt:i4>2031668</vt:i4>
      </vt:variant>
      <vt:variant>
        <vt:i4>74</vt:i4>
      </vt:variant>
      <vt:variant>
        <vt:i4>0</vt:i4>
      </vt:variant>
      <vt:variant>
        <vt:i4>5</vt:i4>
      </vt:variant>
      <vt:variant>
        <vt:lpwstr/>
      </vt:variant>
      <vt:variant>
        <vt:lpwstr>_Toc294622051</vt:lpwstr>
      </vt:variant>
      <vt:variant>
        <vt:i4>2031668</vt:i4>
      </vt:variant>
      <vt:variant>
        <vt:i4>68</vt:i4>
      </vt:variant>
      <vt:variant>
        <vt:i4>0</vt:i4>
      </vt:variant>
      <vt:variant>
        <vt:i4>5</vt:i4>
      </vt:variant>
      <vt:variant>
        <vt:lpwstr/>
      </vt:variant>
      <vt:variant>
        <vt:lpwstr>_Toc294622050</vt:lpwstr>
      </vt:variant>
      <vt:variant>
        <vt:i4>1966132</vt:i4>
      </vt:variant>
      <vt:variant>
        <vt:i4>62</vt:i4>
      </vt:variant>
      <vt:variant>
        <vt:i4>0</vt:i4>
      </vt:variant>
      <vt:variant>
        <vt:i4>5</vt:i4>
      </vt:variant>
      <vt:variant>
        <vt:lpwstr/>
      </vt:variant>
      <vt:variant>
        <vt:lpwstr>_Toc294622049</vt:lpwstr>
      </vt:variant>
      <vt:variant>
        <vt:i4>1966132</vt:i4>
      </vt:variant>
      <vt:variant>
        <vt:i4>56</vt:i4>
      </vt:variant>
      <vt:variant>
        <vt:i4>0</vt:i4>
      </vt:variant>
      <vt:variant>
        <vt:i4>5</vt:i4>
      </vt:variant>
      <vt:variant>
        <vt:lpwstr/>
      </vt:variant>
      <vt:variant>
        <vt:lpwstr>_Toc294622048</vt:lpwstr>
      </vt:variant>
      <vt:variant>
        <vt:i4>1966132</vt:i4>
      </vt:variant>
      <vt:variant>
        <vt:i4>50</vt:i4>
      </vt:variant>
      <vt:variant>
        <vt:i4>0</vt:i4>
      </vt:variant>
      <vt:variant>
        <vt:i4>5</vt:i4>
      </vt:variant>
      <vt:variant>
        <vt:lpwstr/>
      </vt:variant>
      <vt:variant>
        <vt:lpwstr>_Toc294622047</vt:lpwstr>
      </vt:variant>
      <vt:variant>
        <vt:i4>1966132</vt:i4>
      </vt:variant>
      <vt:variant>
        <vt:i4>44</vt:i4>
      </vt:variant>
      <vt:variant>
        <vt:i4>0</vt:i4>
      </vt:variant>
      <vt:variant>
        <vt:i4>5</vt:i4>
      </vt:variant>
      <vt:variant>
        <vt:lpwstr/>
      </vt:variant>
      <vt:variant>
        <vt:lpwstr>_Toc294622046</vt:lpwstr>
      </vt:variant>
      <vt:variant>
        <vt:i4>1966132</vt:i4>
      </vt:variant>
      <vt:variant>
        <vt:i4>38</vt:i4>
      </vt:variant>
      <vt:variant>
        <vt:i4>0</vt:i4>
      </vt:variant>
      <vt:variant>
        <vt:i4>5</vt:i4>
      </vt:variant>
      <vt:variant>
        <vt:lpwstr/>
      </vt:variant>
      <vt:variant>
        <vt:lpwstr>_Toc294622045</vt:lpwstr>
      </vt:variant>
      <vt:variant>
        <vt:i4>1966132</vt:i4>
      </vt:variant>
      <vt:variant>
        <vt:i4>32</vt:i4>
      </vt:variant>
      <vt:variant>
        <vt:i4>0</vt:i4>
      </vt:variant>
      <vt:variant>
        <vt:i4>5</vt:i4>
      </vt:variant>
      <vt:variant>
        <vt:lpwstr/>
      </vt:variant>
      <vt:variant>
        <vt:lpwstr>_Toc294622044</vt:lpwstr>
      </vt:variant>
      <vt:variant>
        <vt:i4>1966132</vt:i4>
      </vt:variant>
      <vt:variant>
        <vt:i4>26</vt:i4>
      </vt:variant>
      <vt:variant>
        <vt:i4>0</vt:i4>
      </vt:variant>
      <vt:variant>
        <vt:i4>5</vt:i4>
      </vt:variant>
      <vt:variant>
        <vt:lpwstr/>
      </vt:variant>
      <vt:variant>
        <vt:lpwstr>_Toc294622043</vt:lpwstr>
      </vt:variant>
      <vt:variant>
        <vt:i4>1966132</vt:i4>
      </vt:variant>
      <vt:variant>
        <vt:i4>20</vt:i4>
      </vt:variant>
      <vt:variant>
        <vt:i4>0</vt:i4>
      </vt:variant>
      <vt:variant>
        <vt:i4>5</vt:i4>
      </vt:variant>
      <vt:variant>
        <vt:lpwstr/>
      </vt:variant>
      <vt:variant>
        <vt:lpwstr>_Toc294622042</vt:lpwstr>
      </vt:variant>
      <vt:variant>
        <vt:i4>1966132</vt:i4>
      </vt:variant>
      <vt:variant>
        <vt:i4>14</vt:i4>
      </vt:variant>
      <vt:variant>
        <vt:i4>0</vt:i4>
      </vt:variant>
      <vt:variant>
        <vt:i4>5</vt:i4>
      </vt:variant>
      <vt:variant>
        <vt:lpwstr/>
      </vt:variant>
      <vt:variant>
        <vt:lpwstr>_Toc294622041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瞿濩昒帎獐捨熒</dc:title>
  <dc:subject>&lt;瞿菲膜濩佫陽&gt;</dc:subject>
  <dc:creator>Windows User</dc:creator>
  <cp:keywords>溴側誑賈齊</cp:keywords>
  <dc:description/>
  <cp:lastModifiedBy>com</cp:lastModifiedBy>
  <cp:revision>314</cp:revision>
  <cp:lastPrinted>2023-08-14T03:38:00Z</cp:lastPrinted>
  <dcterms:created xsi:type="dcterms:W3CDTF">2018-10-26T09:18:00Z</dcterms:created>
  <dcterms:modified xsi:type="dcterms:W3CDTF">2023-08-17T06:29:00Z</dcterms:modified>
  <cp:category>瞿菲膜濩誑賈齊</cp:category>
</cp:coreProperties>
</file>